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076D6" w14:textId="73A2CCDE" w:rsidR="00050D23" w:rsidRPr="00050D23" w:rsidRDefault="00050D23" w:rsidP="00050D23">
      <w:pPr>
        <w:rPr>
          <w:color w:val="002060"/>
        </w:rPr>
      </w:pPr>
      <w:r w:rsidRPr="00050D23">
        <w:rPr>
          <w:color w:val="002060"/>
        </w:rPr>
        <w:t>Strictly Private &amp; Confidential</w:t>
      </w:r>
    </w:p>
    <w:p w14:paraId="5A1BA431" w14:textId="00B8B72C" w:rsidR="00050D23" w:rsidRDefault="00050D23" w:rsidP="00050D23">
      <w:pPr>
        <w:rPr>
          <w:color w:val="002060"/>
        </w:rPr>
      </w:pPr>
      <w:r w:rsidRPr="00050D23">
        <w:rPr>
          <w:color w:val="002060"/>
        </w:rPr>
        <w:t>DATE 0</w:t>
      </w:r>
      <w:r w:rsidRPr="00050D23">
        <w:rPr>
          <w:color w:val="002060"/>
        </w:rPr>
        <w:t>4</w:t>
      </w:r>
      <w:r w:rsidRPr="00050D23">
        <w:rPr>
          <w:color w:val="002060"/>
        </w:rPr>
        <w:t>/0</w:t>
      </w:r>
      <w:r w:rsidRPr="00050D23">
        <w:rPr>
          <w:color w:val="002060"/>
        </w:rPr>
        <w:t>1</w:t>
      </w:r>
      <w:r w:rsidRPr="00050D23">
        <w:rPr>
          <w:color w:val="002060"/>
        </w:rPr>
        <w:t>/202</w:t>
      </w:r>
      <w:r w:rsidRPr="00050D23">
        <w:rPr>
          <w:color w:val="002060"/>
        </w:rPr>
        <w:t>1</w:t>
      </w:r>
    </w:p>
    <w:p w14:paraId="4957D18D" w14:textId="307A8875" w:rsidR="00050D23" w:rsidRPr="00050D23" w:rsidRDefault="00050D23" w:rsidP="00050D23">
      <w:pPr>
        <w:rPr>
          <w:color w:val="002060"/>
        </w:rPr>
      </w:pPr>
    </w:p>
    <w:p w14:paraId="7176CB55" w14:textId="3B15949C" w:rsidR="00050D23" w:rsidRPr="00050D23" w:rsidRDefault="00050D23" w:rsidP="00050D23">
      <w:pPr>
        <w:rPr>
          <w:color w:val="002060"/>
        </w:rPr>
      </w:pPr>
      <w:r w:rsidRPr="00050D23">
        <w:rPr>
          <w:color w:val="002060"/>
        </w:rPr>
        <w:t>To whom it may concern,</w:t>
      </w:r>
    </w:p>
    <w:p w14:paraId="5A03C0CE" w14:textId="0182D123" w:rsidR="00050D23" w:rsidRPr="00050D23" w:rsidRDefault="00050D23" w:rsidP="00050D23">
      <w:pPr>
        <w:rPr>
          <w:color w:val="002060"/>
        </w:rPr>
      </w:pPr>
      <w:r w:rsidRPr="00050D23">
        <w:rPr>
          <w:color w:val="002060"/>
        </w:rPr>
        <w:t xml:space="preserve">RE: </w:t>
      </w:r>
      <w:r w:rsidRPr="00050D23">
        <w:rPr>
          <w:color w:val="002060"/>
        </w:rPr>
        <w:t>Essential Worker</w:t>
      </w:r>
    </w:p>
    <w:p w14:paraId="0E285C06" w14:textId="6E386377" w:rsidR="00050D23" w:rsidRPr="00050D23" w:rsidRDefault="00050D23" w:rsidP="00050D23">
      <w:pPr>
        <w:rPr>
          <w:color w:val="002060"/>
        </w:rPr>
      </w:pPr>
      <w:r w:rsidRPr="00050D23">
        <w:rPr>
          <w:color w:val="002060"/>
        </w:rPr>
        <w:t xml:space="preserve">I write to confirm that </w:t>
      </w:r>
      <w:r w:rsidR="00416E83" w:rsidRPr="00416E83">
        <w:rPr>
          <w:color w:val="002060"/>
          <w:shd w:val="clear" w:color="auto" w:fill="FFFF00"/>
        </w:rPr>
        <w:t xml:space="preserve">INSERT </w:t>
      </w:r>
      <w:r w:rsidRPr="00416E83">
        <w:rPr>
          <w:color w:val="002060"/>
          <w:shd w:val="clear" w:color="auto" w:fill="FFFF00"/>
        </w:rPr>
        <w:t>NAME AND ADDRESS</w:t>
      </w:r>
      <w:r w:rsidRPr="00050D23">
        <w:rPr>
          <w:color w:val="002060"/>
        </w:rPr>
        <w:t xml:space="preserve"> is employed by </w:t>
      </w:r>
      <w:r w:rsidRPr="00050D23">
        <w:rPr>
          <w:color w:val="002060"/>
        </w:rPr>
        <w:t xml:space="preserve">Henry Construction Project </w:t>
      </w:r>
      <w:r w:rsidRPr="00050D23">
        <w:rPr>
          <w:color w:val="002060"/>
        </w:rPr>
        <w:t>Limited and has been identified as an employee who is part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>of an essential team of workers within the business, and who will therefore need to travel to work on a rotational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>basis.</w:t>
      </w:r>
    </w:p>
    <w:p w14:paraId="3D5F183D" w14:textId="56000B8C" w:rsidR="00050D23" w:rsidRPr="00050D23" w:rsidRDefault="00050D23" w:rsidP="00050D23">
      <w:pPr>
        <w:rPr>
          <w:color w:val="002060"/>
        </w:rPr>
      </w:pPr>
      <w:r w:rsidRPr="00050D23">
        <w:rPr>
          <w:color w:val="002060"/>
        </w:rPr>
        <w:t>May we take this time to thank you for your continued commitment and support throughout this difficult time.</w:t>
      </w:r>
    </w:p>
    <w:p w14:paraId="58045CE5" w14:textId="7781E93D" w:rsidR="008A3CA0" w:rsidRPr="00050D23" w:rsidRDefault="00050D23" w:rsidP="008A3CA0">
      <w:pPr>
        <w:rPr>
          <w:color w:val="002060"/>
        </w:rPr>
      </w:pPr>
      <w:r w:rsidRPr="00050D23">
        <w:rPr>
          <w:color w:val="002060"/>
        </w:rPr>
        <w:t>This reference is given to the addressee in confidence and only for the purposes for which it was requested.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>It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 xml:space="preserve">is given in good faith, but neither the writer nor </w:t>
      </w:r>
      <w:r w:rsidRPr="00050D23">
        <w:rPr>
          <w:color w:val="002060"/>
        </w:rPr>
        <w:t>Henry Construction Projects</w:t>
      </w:r>
      <w:r w:rsidRPr="00050D23">
        <w:rPr>
          <w:color w:val="002060"/>
        </w:rPr>
        <w:t xml:space="preserve"> Limited accepts any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>responsibility or liability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 xml:space="preserve">for any loss or damage caused to the addressee or any third party </w:t>
      </w:r>
      <w:proofErr w:type="gramStart"/>
      <w:r w:rsidRPr="00050D23">
        <w:rPr>
          <w:color w:val="002060"/>
        </w:rPr>
        <w:t>as a result of</w:t>
      </w:r>
      <w:proofErr w:type="gramEnd"/>
      <w:r w:rsidRPr="00050D23">
        <w:rPr>
          <w:color w:val="002060"/>
        </w:rPr>
        <w:t xml:space="preserve"> any reliance being placed on</w:t>
      </w:r>
      <w:r w:rsidRPr="00050D23">
        <w:rPr>
          <w:color w:val="002060"/>
        </w:rPr>
        <w:t xml:space="preserve"> </w:t>
      </w:r>
      <w:r w:rsidRPr="00050D23">
        <w:rPr>
          <w:color w:val="002060"/>
        </w:rPr>
        <w:t>it</w:t>
      </w:r>
      <w:r w:rsidRPr="00050D23">
        <w:rPr>
          <w:color w:val="002060"/>
        </w:rPr>
        <w:t>.</w:t>
      </w:r>
    </w:p>
    <w:p w14:paraId="48B251F5" w14:textId="77777777" w:rsidR="007B1CBD" w:rsidRDefault="007B1CBD" w:rsidP="00416E83">
      <w:pPr>
        <w:pStyle w:val="Header"/>
        <w:spacing w:before="120"/>
        <w:rPr>
          <w:rFonts w:cs="Arial"/>
          <w:color w:val="002060"/>
        </w:rPr>
      </w:pPr>
    </w:p>
    <w:p w14:paraId="09C617BA" w14:textId="43F742B3" w:rsidR="00050D23" w:rsidRDefault="009F495E" w:rsidP="00416E83">
      <w:pPr>
        <w:pStyle w:val="Header"/>
        <w:spacing w:before="120"/>
        <w:rPr>
          <w:rFonts w:cs="Arial"/>
          <w:color w:val="002060"/>
        </w:rPr>
      </w:pPr>
      <w:r w:rsidRPr="00050D23">
        <w:rPr>
          <w:rFonts w:cs="Arial"/>
          <w:color w:val="002060"/>
        </w:rPr>
        <w:t>Yours sincerely,</w:t>
      </w:r>
    </w:p>
    <w:p w14:paraId="00267B9A" w14:textId="6935A7F5" w:rsidR="007B1CBD" w:rsidRDefault="007B1CBD" w:rsidP="00416E83">
      <w:pPr>
        <w:pStyle w:val="Header"/>
        <w:spacing w:before="120"/>
        <w:rPr>
          <w:rFonts w:cs="Arial"/>
          <w:color w:val="002060"/>
        </w:rPr>
      </w:pPr>
    </w:p>
    <w:p w14:paraId="12D9DCD7" w14:textId="7FC6B70C" w:rsidR="007B1CBD" w:rsidRPr="007B1CBD" w:rsidRDefault="007B1CBD" w:rsidP="00416E83">
      <w:pPr>
        <w:pStyle w:val="Header"/>
        <w:spacing w:before="120"/>
        <w:rPr>
          <w:rFonts w:cs="Arial"/>
          <w:color w:val="002060"/>
        </w:rPr>
      </w:pPr>
      <w:r>
        <w:rPr>
          <w:rFonts w:cs="Arial"/>
          <w:noProof/>
          <w:color w:val="002060"/>
        </w:rPr>
        <w:drawing>
          <wp:anchor distT="0" distB="0" distL="114300" distR="114300" simplePos="0" relativeHeight="251660288" behindDoc="0" locked="0" layoutInCell="1" allowOverlap="1" wp14:anchorId="2CFFF247" wp14:editId="05694864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982146" cy="412750"/>
            <wp:effectExtent l="0" t="0" r="889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146" cy="4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D7DF3" w14:textId="5C77D5F7" w:rsidR="00416E83" w:rsidRPr="00050D23" w:rsidRDefault="00416E83" w:rsidP="00416E83">
      <w:pPr>
        <w:pStyle w:val="Header"/>
        <w:spacing w:before="120"/>
        <w:rPr>
          <w:rFonts w:ascii="Calibri" w:eastAsia="Calibri" w:hAnsi="Calibri" w:cs="Calibri"/>
          <w:color w:val="002060"/>
          <w:sz w:val="22"/>
          <w:lang w:eastAsia="en-GB"/>
        </w:rPr>
      </w:pPr>
    </w:p>
    <w:p w14:paraId="0F88F1DF" w14:textId="24054008" w:rsidR="00050D23" w:rsidRPr="00050D23" w:rsidRDefault="00050D23" w:rsidP="00050D23">
      <w:pPr>
        <w:spacing w:after="0" w:line="240" w:lineRule="auto"/>
        <w:rPr>
          <w:rFonts w:eastAsia="Calibri" w:cs="Arial"/>
          <w:color w:val="002060"/>
          <w:sz w:val="18"/>
          <w:szCs w:val="18"/>
          <w:lang w:val="en" w:eastAsia="en-GB"/>
        </w:rPr>
      </w:pPr>
      <w:r w:rsidRPr="00050D23">
        <w:rPr>
          <w:rFonts w:eastAsia="Calibri" w:cs="Arial"/>
          <w:b/>
          <w:bCs/>
          <w:color w:val="002060"/>
          <w:sz w:val="24"/>
          <w:szCs w:val="24"/>
          <w:lang w:eastAsia="en-GB"/>
        </w:rPr>
        <w:t xml:space="preserve">Luke </w:t>
      </w:r>
      <w:proofErr w:type="gramStart"/>
      <w:r w:rsidRPr="00050D23">
        <w:rPr>
          <w:rFonts w:eastAsia="Calibri" w:cs="Arial"/>
          <w:b/>
          <w:bCs/>
          <w:color w:val="002060"/>
          <w:sz w:val="24"/>
          <w:szCs w:val="24"/>
          <w:lang w:eastAsia="en-GB"/>
        </w:rPr>
        <w:t>Hands</w:t>
      </w:r>
      <w:r w:rsidRPr="00050D23">
        <w:rPr>
          <w:rFonts w:eastAsia="Calibri" w:cs="Arial"/>
          <w:color w:val="002060"/>
          <w:sz w:val="24"/>
          <w:szCs w:val="24"/>
          <w:lang w:eastAsia="en-GB"/>
        </w:rPr>
        <w:t xml:space="preserve">  </w:t>
      </w:r>
      <w:r w:rsidRPr="00050D23">
        <w:rPr>
          <w:rFonts w:eastAsia="Calibri" w:cs="Arial"/>
          <w:color w:val="002060"/>
          <w:sz w:val="18"/>
          <w:szCs w:val="18"/>
          <w:lang w:eastAsia="en-GB"/>
        </w:rPr>
        <w:t>DProf</w:t>
      </w:r>
      <w:proofErr w:type="gramEnd"/>
      <w:r w:rsidRPr="00050D23">
        <w:rPr>
          <w:rFonts w:eastAsia="Calibri" w:cs="Arial"/>
          <w:color w:val="002060"/>
          <w:sz w:val="18"/>
          <w:szCs w:val="18"/>
          <w:lang w:eastAsia="en-GB"/>
        </w:rPr>
        <w:t xml:space="preserve">, </w:t>
      </w:r>
      <w:r w:rsidRPr="00050D23">
        <w:rPr>
          <w:rFonts w:eastAsia="Calibri" w:cs="Arial"/>
          <w:color w:val="002060"/>
          <w:sz w:val="18"/>
          <w:szCs w:val="18"/>
          <w:lang w:val="en" w:eastAsia="en-GB"/>
        </w:rPr>
        <w:t>MSc, BSc (Hons), PIEMA, AIOSH, CQP MCQI</w:t>
      </w:r>
    </w:p>
    <w:p w14:paraId="13B3AD70" w14:textId="6BC72045" w:rsidR="00050D23" w:rsidRPr="00050D23" w:rsidRDefault="00050D23" w:rsidP="00050D23">
      <w:pPr>
        <w:spacing w:after="0" w:line="360" w:lineRule="auto"/>
        <w:rPr>
          <w:rFonts w:eastAsia="Calibri" w:cs="Arial"/>
          <w:b/>
          <w:bCs/>
          <w:sz w:val="24"/>
          <w:szCs w:val="24"/>
          <w:lang w:eastAsia="en-GB"/>
        </w:rPr>
      </w:pPr>
      <w:r w:rsidRPr="00050D23">
        <w:rPr>
          <w:rFonts w:eastAsia="Calibri" w:cs="Arial"/>
          <w:b/>
          <w:bCs/>
          <w:color w:val="002060"/>
          <w:sz w:val="24"/>
          <w:szCs w:val="24"/>
          <w:lang w:eastAsia="en-GB"/>
        </w:rPr>
        <w:t>Director</w:t>
      </w:r>
      <w:r w:rsidRPr="00050D23">
        <w:rPr>
          <w:rFonts w:eastAsia="Calibri" w:cs="Arial"/>
          <w:b/>
          <w:bCs/>
          <w:color w:val="002060"/>
          <w:sz w:val="22"/>
          <w:lang w:eastAsia="en-GB"/>
        </w:rPr>
        <w:t xml:space="preserve"> </w:t>
      </w:r>
      <w:r w:rsidRPr="00050D23">
        <w:rPr>
          <w:rFonts w:eastAsia="Calibri" w:cs="Arial"/>
          <w:b/>
          <w:bCs/>
          <w:color w:val="002060"/>
          <w:sz w:val="24"/>
          <w:szCs w:val="24"/>
          <w:lang w:eastAsia="en-GB"/>
        </w:rPr>
        <w:t xml:space="preserve">of Health, Safety, Environmental &amp; Quality </w:t>
      </w:r>
    </w:p>
    <w:p w14:paraId="6F1168B8" w14:textId="52F9191A" w:rsidR="00050D23" w:rsidRPr="00050D23" w:rsidRDefault="00050D23" w:rsidP="00050D23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val="en-US" w:eastAsia="en-GB"/>
        </w:rPr>
      </w:pPr>
      <w:r w:rsidRPr="00050D23">
        <w:rPr>
          <w:rFonts w:ascii="Times New Roman" w:eastAsia="Calibri" w:hAnsi="Times New Roman" w:cs="Times New Roman"/>
          <w:noProof/>
          <w:sz w:val="24"/>
          <w:szCs w:val="24"/>
          <w:lang w:val="en-US" w:eastAsia="en-GB"/>
        </w:rPr>
        <w:drawing>
          <wp:inline distT="0" distB="0" distL="0" distR="0" wp14:anchorId="6B1B3457" wp14:editId="4FF127DA">
            <wp:extent cx="2165350" cy="698500"/>
            <wp:effectExtent l="0" t="0" r="6350" b="6350"/>
            <wp:docPr id="18" name="Picture 18" descr="A picture containing clock, drawing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picture containing clock,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3C2E" w14:textId="77777777" w:rsidR="00050D23" w:rsidRPr="00050D23" w:rsidRDefault="00050D23" w:rsidP="00050D23">
      <w:pPr>
        <w:spacing w:after="0" w:line="240" w:lineRule="auto"/>
        <w:rPr>
          <w:rFonts w:eastAsia="Calibri" w:cs="Arial"/>
          <w:color w:val="002060"/>
          <w:sz w:val="18"/>
          <w:szCs w:val="18"/>
          <w:lang w:val="en-US" w:eastAsia="en-GB"/>
        </w:rPr>
      </w:pPr>
      <w:r w:rsidRPr="00050D23">
        <w:rPr>
          <w:rFonts w:eastAsia="Calibri" w:cs="Arial"/>
          <w:b/>
          <w:bCs/>
          <w:color w:val="002060"/>
          <w:sz w:val="18"/>
          <w:szCs w:val="18"/>
          <w:lang w:val="en-US" w:eastAsia="en-GB"/>
        </w:rPr>
        <w:t>Henry Construction Projects Limited </w:t>
      </w:r>
    </w:p>
    <w:p w14:paraId="20706264" w14:textId="60810B7C" w:rsidR="00050D23" w:rsidRPr="00050D23" w:rsidRDefault="00050D23" w:rsidP="00050D23">
      <w:pPr>
        <w:spacing w:after="0" w:line="240" w:lineRule="auto"/>
        <w:rPr>
          <w:rFonts w:eastAsia="Calibri" w:cs="Arial"/>
          <w:color w:val="002060"/>
          <w:sz w:val="18"/>
          <w:szCs w:val="18"/>
          <w:lang w:eastAsia="en-GB"/>
        </w:rPr>
      </w:pPr>
      <w:r w:rsidRPr="00050D23">
        <w:rPr>
          <w:rFonts w:eastAsia="Calibri" w:cs="Arial"/>
          <w:color w:val="002060"/>
          <w:sz w:val="18"/>
          <w:szCs w:val="18"/>
          <w:lang w:eastAsia="en-GB"/>
        </w:rPr>
        <w:t>Parkway Farm, Church Road, Cranford, Hounslow, TW5 9RY</w:t>
      </w:r>
    </w:p>
    <w:p w14:paraId="127B5A37" w14:textId="77777777" w:rsidR="00050D23" w:rsidRPr="00050D23" w:rsidRDefault="00050D23" w:rsidP="00050D23">
      <w:pPr>
        <w:spacing w:after="0" w:line="240" w:lineRule="auto"/>
        <w:rPr>
          <w:rFonts w:eastAsia="Calibri" w:cs="Arial"/>
          <w:b/>
          <w:bCs/>
          <w:color w:val="002060"/>
          <w:szCs w:val="20"/>
          <w:lang w:eastAsia="en-GB"/>
        </w:rPr>
      </w:pPr>
    </w:p>
    <w:p w14:paraId="2140B930" w14:textId="157381E9" w:rsidR="00050D23" w:rsidRPr="00050D23" w:rsidRDefault="00050D23" w:rsidP="00050D23">
      <w:pPr>
        <w:spacing w:after="0" w:line="240" w:lineRule="auto"/>
        <w:rPr>
          <w:rFonts w:ascii="Calibri" w:eastAsia="Calibri" w:hAnsi="Calibri" w:cs="Calibri"/>
          <w:sz w:val="22"/>
          <w:lang w:eastAsia="en-GB"/>
        </w:rPr>
      </w:pPr>
      <w:r w:rsidRPr="00050D23">
        <w:rPr>
          <w:rFonts w:eastAsia="Calibri" w:cs="Arial"/>
          <w:b/>
          <w:bCs/>
          <w:color w:val="002060"/>
          <w:szCs w:val="20"/>
          <w:lang w:eastAsia="en-GB"/>
        </w:rPr>
        <w:t>Mobile:</w:t>
      </w:r>
      <w:r w:rsidRPr="00050D23">
        <w:rPr>
          <w:rFonts w:eastAsia="Calibri" w:cs="Arial"/>
          <w:color w:val="002060"/>
          <w:szCs w:val="20"/>
          <w:lang w:eastAsia="en-GB"/>
        </w:rPr>
        <w:t> +44 (0) 7810822172</w:t>
      </w:r>
      <w:r w:rsidRPr="00050D23">
        <w:rPr>
          <w:rFonts w:eastAsia="Calibri" w:cs="Arial"/>
          <w:color w:val="002060"/>
          <w:szCs w:val="20"/>
          <w:lang w:eastAsia="en-GB"/>
        </w:rPr>
        <w:br/>
      </w:r>
      <w:r w:rsidRPr="00050D23">
        <w:rPr>
          <w:rFonts w:eastAsia="Calibri" w:cs="Arial"/>
          <w:b/>
          <w:bCs/>
          <w:color w:val="002060"/>
          <w:szCs w:val="20"/>
          <w:lang w:eastAsia="en-GB"/>
        </w:rPr>
        <w:t xml:space="preserve">E-mail: </w:t>
      </w:r>
      <w:hyperlink r:id="rId17" w:history="1">
        <w:r w:rsidRPr="00050D23">
          <w:rPr>
            <w:rFonts w:ascii="Calibri" w:eastAsia="Calibri" w:hAnsi="Calibri" w:cs="Calibri"/>
            <w:color w:val="0563C1"/>
            <w:sz w:val="22"/>
            <w:u w:val="single"/>
            <w:lang w:eastAsia="en-GB"/>
          </w:rPr>
          <w:t>Lhands@henryconstruction.co.uk</w:t>
        </w:r>
      </w:hyperlink>
    </w:p>
    <w:p w14:paraId="4B0D2BAC" w14:textId="77777777" w:rsidR="00050D23" w:rsidRPr="00050D23" w:rsidRDefault="00050D23" w:rsidP="00050D23">
      <w:pPr>
        <w:spacing w:after="0" w:line="240" w:lineRule="auto"/>
        <w:rPr>
          <w:rFonts w:eastAsia="Calibri" w:cs="Arial"/>
          <w:color w:val="1F497D"/>
          <w:szCs w:val="20"/>
          <w:lang w:eastAsia="en-GB"/>
        </w:rPr>
      </w:pPr>
    </w:p>
    <w:p w14:paraId="53513907" w14:textId="77777777" w:rsidR="00050D23" w:rsidRPr="00050D23" w:rsidRDefault="00050D23" w:rsidP="00050D23">
      <w:pPr>
        <w:spacing w:after="0" w:line="240" w:lineRule="auto"/>
        <w:rPr>
          <w:rFonts w:ascii="Calibri" w:eastAsia="Calibri" w:hAnsi="Calibri" w:cs="Calibri"/>
          <w:color w:val="1F497D"/>
          <w:sz w:val="22"/>
          <w:lang w:eastAsia="en-GB"/>
        </w:rPr>
      </w:pPr>
      <w:r w:rsidRPr="00050D23">
        <w:rPr>
          <w:rFonts w:ascii="Calibri" w:eastAsia="Calibri" w:hAnsi="Calibri" w:cs="Calibri"/>
          <w:noProof/>
          <w:color w:val="1F497D"/>
          <w:sz w:val="22"/>
          <w:lang w:eastAsia="en-GB"/>
        </w:rPr>
        <w:drawing>
          <wp:inline distT="0" distB="0" distL="0" distR="0" wp14:anchorId="4644A329" wp14:editId="52342A92">
            <wp:extent cx="584200" cy="419100"/>
            <wp:effectExtent l="0" t="0" r="6350" b="0"/>
            <wp:docPr id="19" name="Picture 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D23">
        <w:rPr>
          <w:rFonts w:ascii="Calibri" w:eastAsia="Calibri" w:hAnsi="Calibri" w:cs="Calibri"/>
          <w:color w:val="1F497D"/>
          <w:sz w:val="22"/>
          <w:lang w:eastAsia="en-GB"/>
        </w:rPr>
        <w:t xml:space="preserve">  </w:t>
      </w:r>
      <w:r w:rsidRPr="00050D23">
        <w:rPr>
          <w:rFonts w:ascii="Calibri" w:eastAsia="Calibri" w:hAnsi="Calibri" w:cs="Calibri"/>
          <w:noProof/>
          <w:color w:val="1F497D"/>
          <w:sz w:val="22"/>
          <w:lang w:eastAsia="en-GB"/>
        </w:rPr>
        <w:drawing>
          <wp:inline distT="0" distB="0" distL="0" distR="0" wp14:anchorId="3651F23D" wp14:editId="00C6E7C7">
            <wp:extent cx="800100" cy="431800"/>
            <wp:effectExtent l="0" t="0" r="0" b="6350"/>
            <wp:docPr id="20" name="Picture 2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D23">
        <w:rPr>
          <w:rFonts w:ascii="Calibri" w:eastAsia="Calibri" w:hAnsi="Calibri" w:cs="Calibri"/>
          <w:color w:val="1F497D"/>
          <w:sz w:val="22"/>
          <w:lang w:eastAsia="en-GB"/>
        </w:rPr>
        <w:t> </w:t>
      </w:r>
      <w:r w:rsidRPr="00050D23">
        <w:rPr>
          <w:rFonts w:ascii="Calibri" w:eastAsia="Calibri" w:hAnsi="Calibri" w:cs="Calibri"/>
          <w:noProof/>
          <w:sz w:val="22"/>
          <w:lang w:eastAsia="en-GB"/>
        </w:rPr>
        <w:drawing>
          <wp:inline distT="0" distB="0" distL="0" distR="0" wp14:anchorId="69B67A0F" wp14:editId="18757735">
            <wp:extent cx="984250" cy="450850"/>
            <wp:effectExtent l="0" t="0" r="6350" b="635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D23">
        <w:rPr>
          <w:rFonts w:ascii="Calibri" w:eastAsia="Calibri" w:hAnsi="Calibri" w:cs="Calibri"/>
          <w:noProof/>
          <w:color w:val="1F497D"/>
          <w:sz w:val="22"/>
          <w:lang w:eastAsia="en-GB"/>
        </w:rPr>
        <w:drawing>
          <wp:inline distT="0" distB="0" distL="0" distR="0" wp14:anchorId="6D6ADE74" wp14:editId="37E4FCCE">
            <wp:extent cx="584200" cy="457200"/>
            <wp:effectExtent l="0" t="0" r="6350" b="0"/>
            <wp:docPr id="22" name="Picture 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E3AB" w14:textId="3C883466" w:rsidR="00CF62F4" w:rsidRPr="00050D23" w:rsidRDefault="00050D23" w:rsidP="00CF62F4">
      <w:pPr>
        <w:spacing w:after="0" w:line="240" w:lineRule="auto"/>
        <w:rPr>
          <w:rFonts w:ascii="Calibri" w:eastAsia="Calibri" w:hAnsi="Calibri" w:cs="Calibri"/>
          <w:color w:val="1F497D"/>
          <w:sz w:val="22"/>
          <w:lang w:eastAsia="en-GB"/>
        </w:rPr>
      </w:pPr>
      <w:r w:rsidRPr="00050D23">
        <w:rPr>
          <w:rFonts w:ascii="Calibri" w:eastAsia="Calibri" w:hAnsi="Calibri" w:cs="Calibri"/>
          <w:noProof/>
          <w:sz w:val="22"/>
        </w:rPr>
        <w:drawing>
          <wp:anchor distT="12192" distB="23114" distL="114300" distR="135509" simplePos="0" relativeHeight="251659264" behindDoc="0" locked="0" layoutInCell="1" allowOverlap="1" wp14:anchorId="66C33DA1" wp14:editId="6B203EAC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3086100" cy="45085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9DE89" w14:textId="77777777" w:rsidR="00050D23" w:rsidRPr="00050D23" w:rsidRDefault="00050D23" w:rsidP="00050D23">
      <w:pPr>
        <w:spacing w:after="0" w:line="240" w:lineRule="auto"/>
        <w:jc w:val="center"/>
        <w:rPr>
          <w:rFonts w:ascii="Calibri" w:eastAsia="Times New Roman" w:hAnsi="Calibri" w:cs="Calibri"/>
          <w:sz w:val="22"/>
          <w:lang w:eastAsia="en-GB"/>
        </w:rPr>
      </w:pPr>
      <w:r w:rsidRPr="00050D23">
        <w:rPr>
          <w:rFonts w:ascii="Calibri" w:eastAsia="Times New Roman" w:hAnsi="Calibri" w:cs="Calibri"/>
          <w:sz w:val="22"/>
          <w:lang w:eastAsia="en-GB"/>
        </w:rPr>
        <w:pict w14:anchorId="7F2690C6">
          <v:rect id="_x0000_i1172" style="width:468pt;height:.75pt" o:hralign="center" o:hrstd="t" o:hr="t" fillcolor="#a0a0a0" stroked="f"/>
        </w:pict>
      </w:r>
    </w:p>
    <w:p w14:paraId="76D33292" w14:textId="2CA930E2" w:rsidR="008A3CA0" w:rsidRDefault="008A3CA0" w:rsidP="00050D23">
      <w:pPr>
        <w:pStyle w:val="Header"/>
        <w:spacing w:before="120"/>
        <w:rPr>
          <w:rFonts w:cs="Arial"/>
        </w:rPr>
      </w:pPr>
    </w:p>
    <w:sectPr w:rsidR="008A3CA0" w:rsidSect="008A10A0">
      <w:headerReference w:type="first" r:id="rId27"/>
      <w:footerReference w:type="first" r:id="rId28"/>
      <w:type w:val="continuous"/>
      <w:pgSz w:w="11906" w:h="16838"/>
      <w:pgMar w:top="2410" w:right="1134" w:bottom="568" w:left="1134" w:header="1134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67F06" w14:textId="77777777" w:rsidR="00E705C0" w:rsidRDefault="00E705C0" w:rsidP="008A1106">
      <w:r>
        <w:separator/>
      </w:r>
    </w:p>
    <w:p w14:paraId="49E40C61" w14:textId="77777777" w:rsidR="00E705C0" w:rsidRDefault="00E705C0" w:rsidP="008A1106"/>
  </w:endnote>
  <w:endnote w:type="continuationSeparator" w:id="0">
    <w:p w14:paraId="59EEB051" w14:textId="77777777" w:rsidR="00E705C0" w:rsidRDefault="00E705C0" w:rsidP="008A1106">
      <w:r>
        <w:continuationSeparator/>
      </w:r>
    </w:p>
    <w:p w14:paraId="34EEEC84" w14:textId="77777777" w:rsidR="00E705C0" w:rsidRDefault="00E705C0" w:rsidP="008A11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927" w:type="dxa"/>
      <w:tblInd w:w="170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  <w:gridCol w:w="3391"/>
    </w:tblGrid>
    <w:tr w:rsidR="008A10A0" w:rsidRPr="00194DB3" w14:paraId="3DA682EF" w14:textId="77777777" w:rsidTr="004541F8">
      <w:trPr>
        <w:trHeight w:hRule="exact" w:val="715"/>
      </w:trPr>
      <w:tc>
        <w:tcPr>
          <w:tcW w:w="4536" w:type="dxa"/>
          <w:vAlign w:val="center"/>
        </w:tcPr>
        <w:p w14:paraId="17FC4110" w14:textId="5782B31B" w:rsidR="008A10A0" w:rsidRPr="00AC452F" w:rsidRDefault="008A10A0" w:rsidP="008A10A0">
          <w:pPr>
            <w:spacing w:after="0"/>
            <w:rPr>
              <w:lang w:eastAsia="en-GB"/>
            </w:rPr>
          </w:pPr>
        </w:p>
      </w:tc>
      <w:tc>
        <w:tcPr>
          <w:tcW w:w="3391" w:type="dxa"/>
        </w:tcPr>
        <w:p w14:paraId="4358B863" w14:textId="77777777" w:rsidR="008A10A0" w:rsidRPr="00F83898" w:rsidRDefault="008A10A0" w:rsidP="008A10A0">
          <w:pPr>
            <w:rPr>
              <w:lang w:eastAsia="en-GB"/>
            </w:rPr>
          </w:pPr>
        </w:p>
      </w:tc>
    </w:tr>
    <w:tr w:rsidR="008A10A0" w:rsidRPr="00194DB3" w14:paraId="0E31A354" w14:textId="77777777" w:rsidTr="00050D23">
      <w:trPr>
        <w:trHeight w:val="561"/>
      </w:trPr>
      <w:tc>
        <w:tcPr>
          <w:tcW w:w="4536" w:type="dxa"/>
        </w:tcPr>
        <w:p w14:paraId="43CE9A32" w14:textId="1BD97DC1" w:rsidR="00050D23" w:rsidRDefault="00050D23" w:rsidP="008A10A0">
          <w:pPr>
            <w:pStyle w:val="IntenseQuote"/>
            <w:rPr>
              <w:b/>
              <w:color w:val="002060"/>
            </w:rPr>
          </w:pPr>
        </w:p>
        <w:p w14:paraId="6E9275D0" w14:textId="03BEA50D" w:rsidR="00050D23" w:rsidRDefault="008A10A0" w:rsidP="008A10A0">
          <w:pPr>
            <w:pStyle w:val="IntenseQuote"/>
            <w:rPr>
              <w:b/>
              <w:color w:val="002060"/>
            </w:rPr>
          </w:pPr>
          <w:r w:rsidRPr="00050D23">
            <w:rPr>
              <w:b/>
              <w:color w:val="002060"/>
            </w:rPr>
            <w:t xml:space="preserve">Registered Office </w:t>
          </w:r>
        </w:p>
        <w:p w14:paraId="37F9E3EA" w14:textId="3E3ABDDC" w:rsidR="008A10A0" w:rsidRPr="00050D23" w:rsidRDefault="00050D23" w:rsidP="008A10A0">
          <w:pPr>
            <w:pStyle w:val="IntenseQuote"/>
            <w:rPr>
              <w:b/>
              <w:color w:val="002060"/>
            </w:rPr>
          </w:pPr>
          <w:r w:rsidRPr="00050D23">
            <w:rPr>
              <w:b/>
              <w:color w:val="002060"/>
            </w:rPr>
            <w:t>Parkway Farm, Church Road, Cranford, Hounslow, TW5 9RY</w:t>
          </w:r>
        </w:p>
        <w:p w14:paraId="77D660E4" w14:textId="383401ED" w:rsidR="008A10A0" w:rsidRPr="009426B4" w:rsidRDefault="008A10A0" w:rsidP="00050D23">
          <w:pPr>
            <w:pStyle w:val="IntenseQuote"/>
            <w:rPr>
              <w:color w:val="225A40"/>
            </w:rPr>
          </w:pPr>
          <w:r w:rsidRPr="00050D23">
            <w:rPr>
              <w:color w:val="002060"/>
            </w:rPr>
            <w:t xml:space="preserve">Registered in England and Wales </w:t>
          </w:r>
        </w:p>
      </w:tc>
      <w:tc>
        <w:tcPr>
          <w:tcW w:w="3391" w:type="dxa"/>
        </w:tcPr>
        <w:p w14:paraId="764FF9CB" w14:textId="77777777" w:rsidR="008A10A0" w:rsidRPr="009426B4" w:rsidRDefault="008A10A0" w:rsidP="008A10A0">
          <w:pPr>
            <w:pStyle w:val="IntenseQuote"/>
            <w:rPr>
              <w:color w:val="225A40"/>
              <w:sz w:val="11"/>
            </w:rPr>
          </w:pPr>
        </w:p>
        <w:p w14:paraId="752EE165" w14:textId="395ED83E" w:rsidR="008A10A0" w:rsidRPr="00416E83" w:rsidRDefault="00050D23" w:rsidP="008A10A0">
          <w:pPr>
            <w:pStyle w:val="IntenseQuote"/>
            <w:rPr>
              <w:color w:val="002060"/>
            </w:rPr>
          </w:pPr>
          <w:hyperlink r:id="rId1" w:history="1">
            <w:r w:rsidRPr="00416E83">
              <w:rPr>
                <w:rStyle w:val="Hyperlink"/>
                <w:color w:val="002060"/>
              </w:rPr>
              <w:t>020 8754 1227</w:t>
            </w:r>
          </w:hyperlink>
        </w:p>
        <w:p w14:paraId="2289DB40" w14:textId="5C0E9FA9" w:rsidR="008A10A0" w:rsidRPr="00416E83" w:rsidRDefault="00416E83" w:rsidP="008A10A0">
          <w:pPr>
            <w:pStyle w:val="IntenseQuote"/>
            <w:rPr>
              <w:color w:val="002060"/>
            </w:rPr>
          </w:pPr>
          <w:r w:rsidRPr="00416E83">
            <w:rPr>
              <w:color w:val="002060"/>
            </w:rPr>
            <w:t>office@henryconstruction</w:t>
          </w:r>
          <w:hyperlink r:id="rId2" w:history="1">
            <w:r w:rsidR="008A10A0" w:rsidRPr="00416E83">
              <w:rPr>
                <w:color w:val="002060"/>
              </w:rPr>
              <w:t>.co.uk</w:t>
            </w:r>
          </w:hyperlink>
        </w:p>
        <w:p w14:paraId="1DACEDF5" w14:textId="365B053D" w:rsidR="008A10A0" w:rsidRPr="00F83898" w:rsidRDefault="00050D23" w:rsidP="008A10A0">
          <w:pPr>
            <w:pStyle w:val="IntenseQuote"/>
            <w:rPr>
              <w:color w:val="225A40"/>
            </w:rPr>
          </w:pPr>
          <w:hyperlink r:id="rId3" w:history="1">
            <w:r w:rsidRPr="00416E83">
              <w:rPr>
                <w:rStyle w:val="Hyperlink"/>
                <w:color w:val="002060"/>
              </w:rPr>
              <w:t>www.henryconstruction.co.uk</w:t>
            </w:r>
          </w:hyperlink>
        </w:p>
      </w:tc>
    </w:tr>
  </w:tbl>
  <w:p w14:paraId="10C8F71F" w14:textId="4C1DF770" w:rsidR="00C27E5D" w:rsidRPr="00C01D0F" w:rsidRDefault="00CF62F4">
    <w:pPr>
      <w:pStyle w:val="Footer"/>
      <w:rPr>
        <w:sz w:val="8"/>
        <w:szCs w:val="8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2DF949F4" wp14:editId="7A8F995F">
          <wp:simplePos x="0" y="0"/>
          <wp:positionH relativeFrom="margin">
            <wp:posOffset>-430040</wp:posOffset>
          </wp:positionH>
          <wp:positionV relativeFrom="paragraph">
            <wp:posOffset>-762151</wp:posOffset>
          </wp:positionV>
          <wp:extent cx="1442085" cy="999479"/>
          <wp:effectExtent l="0" t="0" r="5715" b="0"/>
          <wp:wrapNone/>
          <wp:docPr id="8" name="Picture 8" descr="ISO9001 &amp; UKAS 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ISO9001 &amp; UKAS Logos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34" t="15165"/>
                  <a:stretch/>
                </pic:blipFill>
                <pic:spPr bwMode="auto">
                  <a:xfrm>
                    <a:off x="0" y="0"/>
                    <a:ext cx="1442085" cy="9994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274E">
      <w:rPr>
        <w:noProof/>
      </w:rPr>
      <w:drawing>
        <wp:anchor distT="0" distB="0" distL="114300" distR="114300" simplePos="0" relativeHeight="251658240" behindDoc="0" locked="0" layoutInCell="1" allowOverlap="1" wp14:anchorId="1BA0BA5E" wp14:editId="4CFF820E">
          <wp:simplePos x="0" y="0"/>
          <wp:positionH relativeFrom="column">
            <wp:posOffset>-504190</wp:posOffset>
          </wp:positionH>
          <wp:positionV relativeFrom="paragraph">
            <wp:posOffset>-875665</wp:posOffset>
          </wp:positionV>
          <wp:extent cx="1425346" cy="996950"/>
          <wp:effectExtent l="0" t="0" r="381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5346" cy="996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814A8D" w14:textId="77777777" w:rsidR="00E705C0" w:rsidRDefault="00E705C0" w:rsidP="008A1106">
      <w:r>
        <w:separator/>
      </w:r>
    </w:p>
    <w:p w14:paraId="0B15E981" w14:textId="77777777" w:rsidR="00E705C0" w:rsidRDefault="00E705C0" w:rsidP="008A1106"/>
  </w:footnote>
  <w:footnote w:type="continuationSeparator" w:id="0">
    <w:p w14:paraId="6ECC9849" w14:textId="77777777" w:rsidR="00E705C0" w:rsidRDefault="00E705C0" w:rsidP="008A1106">
      <w:r>
        <w:continuationSeparator/>
      </w:r>
    </w:p>
    <w:p w14:paraId="39FB0E93" w14:textId="77777777" w:rsidR="00E705C0" w:rsidRDefault="00E705C0" w:rsidP="008A11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1"/>
      <w:tblW w:w="97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57" w:type="dxa"/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2547"/>
      <w:gridCol w:w="7234"/>
    </w:tblGrid>
    <w:tr w:rsidR="00C27E5D" w:rsidRPr="008B1A78" w14:paraId="0F30D36F" w14:textId="77777777" w:rsidTr="00385484">
      <w:trPr>
        <w:trHeight w:val="931"/>
      </w:trPr>
      <w:tc>
        <w:tcPr>
          <w:tcW w:w="2547" w:type="dxa"/>
        </w:tcPr>
        <w:p w14:paraId="70E0BB7B" w14:textId="66F3D50D" w:rsidR="00C27E5D" w:rsidRPr="00686FF9" w:rsidRDefault="00050D23" w:rsidP="00C27E5D">
          <w:pPr>
            <w:tabs>
              <w:tab w:val="left" w:pos="1701"/>
              <w:tab w:val="right" w:pos="9026"/>
            </w:tabs>
            <w:rPr>
              <w:rFonts w:cs="Arial"/>
              <w:b/>
              <w:color w:val="225A40"/>
              <w:sz w:val="24"/>
              <w:szCs w:val="24"/>
            </w:rPr>
          </w:pPr>
          <w:r>
            <w:rPr>
              <w:rFonts w:cs="Arial"/>
              <w:b/>
              <w:noProof/>
              <w:color w:val="225A40"/>
              <w:sz w:val="16"/>
              <w:szCs w:val="16"/>
            </w:rPr>
            <w:drawing>
              <wp:anchor distT="0" distB="0" distL="114300" distR="114300" simplePos="0" relativeHeight="251659264" behindDoc="0" locked="0" layoutInCell="1" allowOverlap="1" wp14:anchorId="4DBBA015" wp14:editId="677B125B">
                <wp:simplePos x="0" y="0"/>
                <wp:positionH relativeFrom="column">
                  <wp:posOffset>-13970</wp:posOffset>
                </wp:positionH>
                <wp:positionV relativeFrom="paragraph">
                  <wp:posOffset>-368935</wp:posOffset>
                </wp:positionV>
                <wp:extent cx="2448706" cy="787400"/>
                <wp:effectExtent l="0" t="0" r="889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1224" cy="78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27E5D" w:rsidRPr="00686FF9">
            <w:rPr>
              <w:rFonts w:cs="Arial"/>
              <w:b/>
              <w:color w:val="225A40"/>
              <w:sz w:val="16"/>
              <w:szCs w:val="16"/>
            </w:rPr>
            <w:tab/>
          </w:r>
        </w:p>
      </w:tc>
      <w:tc>
        <w:tcPr>
          <w:tcW w:w="7234" w:type="dxa"/>
        </w:tcPr>
        <w:p w14:paraId="1DCE6117" w14:textId="77777777" w:rsidR="00050D23" w:rsidRDefault="00050D23" w:rsidP="00C27E5D">
          <w:pPr>
            <w:pStyle w:val="HeadingL5"/>
            <w:jc w:val="right"/>
            <w:rPr>
              <w:color w:val="002060"/>
              <w:sz w:val="32"/>
              <w:szCs w:val="32"/>
            </w:rPr>
          </w:pPr>
          <w:r w:rsidRPr="00050D23">
            <w:rPr>
              <w:color w:val="002060"/>
              <w:sz w:val="32"/>
              <w:szCs w:val="32"/>
            </w:rPr>
            <w:t>Henry Construction Project</w:t>
          </w:r>
        </w:p>
        <w:p w14:paraId="78855BDC" w14:textId="006DFE58" w:rsidR="00C27E5D" w:rsidRPr="00050D23" w:rsidRDefault="00050D23" w:rsidP="00C27E5D">
          <w:pPr>
            <w:pStyle w:val="HeadingL5"/>
            <w:jc w:val="right"/>
            <w:rPr>
              <w:color w:val="002060"/>
              <w:sz w:val="32"/>
              <w:szCs w:val="32"/>
            </w:rPr>
          </w:pPr>
          <w:r w:rsidRPr="00050D23">
            <w:rPr>
              <w:color w:val="002060"/>
              <w:sz w:val="32"/>
              <w:szCs w:val="32"/>
            </w:rPr>
            <w:t xml:space="preserve"> Limited</w:t>
          </w:r>
        </w:p>
        <w:p w14:paraId="2F2202A1" w14:textId="77777777" w:rsidR="00C27E5D" w:rsidRPr="008B1A78" w:rsidRDefault="00C27E5D" w:rsidP="00C27E5D">
          <w:pPr>
            <w:pStyle w:val="HeadingL5"/>
            <w:rPr>
              <w:color w:val="225A40" w:themeColor="accent1"/>
            </w:rPr>
          </w:pPr>
        </w:p>
        <w:p w14:paraId="46CBB022" w14:textId="77777777" w:rsidR="00C27E5D" w:rsidRPr="008B1A78" w:rsidRDefault="00C27E5D" w:rsidP="00C27E5D">
          <w:pPr>
            <w:pStyle w:val="HeadingL5"/>
            <w:rPr>
              <w:color w:val="225A40" w:themeColor="accent1"/>
              <w:sz w:val="16"/>
              <w:szCs w:val="16"/>
            </w:rPr>
          </w:pPr>
        </w:p>
      </w:tc>
    </w:tr>
  </w:tbl>
  <w:p w14:paraId="5F2BFCF3" w14:textId="49308F3C" w:rsidR="00C27E5D" w:rsidRDefault="00C2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201FF"/>
    <w:multiLevelType w:val="hybridMultilevel"/>
    <w:tmpl w:val="9FD2B412"/>
    <w:lvl w:ilvl="0" w:tplc="EF902E64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233"/>
    <w:multiLevelType w:val="hybridMultilevel"/>
    <w:tmpl w:val="9668AD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E3BE1"/>
    <w:multiLevelType w:val="hybridMultilevel"/>
    <w:tmpl w:val="D8D60D68"/>
    <w:lvl w:ilvl="0" w:tplc="42D6690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BBDC8B" w:themeColor="accent3" w:themeTint="99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204D1"/>
    <w:multiLevelType w:val="hybridMultilevel"/>
    <w:tmpl w:val="0BB8F37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75D82"/>
    <w:multiLevelType w:val="hybridMultilevel"/>
    <w:tmpl w:val="0C2E8B0C"/>
    <w:lvl w:ilvl="0" w:tplc="EF902E6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960EF0"/>
    <w:multiLevelType w:val="hybridMultilevel"/>
    <w:tmpl w:val="6734B544"/>
    <w:lvl w:ilvl="0" w:tplc="FC44514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b w:val="0"/>
        <w:i w:val="0"/>
        <w:color w:val="8EC63F"/>
        <w:w w:val="100"/>
        <w:sz w:val="16"/>
        <w:szCs w:val="19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D50A25"/>
    <w:multiLevelType w:val="hybridMultilevel"/>
    <w:tmpl w:val="6AE656D6"/>
    <w:lvl w:ilvl="0" w:tplc="AC7C80D8">
      <w:start w:val="1"/>
      <w:numFmt w:val="bullet"/>
      <w:pStyle w:val="ListParagraph"/>
      <w:lvlText w:val=""/>
      <w:lvlJc w:val="left"/>
      <w:pPr>
        <w:ind w:left="360" w:hanging="360"/>
      </w:pPr>
      <w:rPr>
        <w:rFonts w:ascii="Wingdings" w:hAnsi="Wingdings" w:hint="default"/>
        <w:b w:val="0"/>
        <w:i w:val="0"/>
        <w:color w:val="8EC63F"/>
        <w:w w:val="100"/>
        <w:sz w:val="16"/>
        <w:szCs w:val="19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F77263"/>
    <w:multiLevelType w:val="hybridMultilevel"/>
    <w:tmpl w:val="08643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47DE7"/>
    <w:multiLevelType w:val="hybridMultilevel"/>
    <w:tmpl w:val="2FD8C8AE"/>
    <w:lvl w:ilvl="0" w:tplc="42D6690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BBDC8B" w:themeColor="accent3" w:themeTint="99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A93CAD"/>
    <w:multiLevelType w:val="hybridMultilevel"/>
    <w:tmpl w:val="F338431A"/>
    <w:lvl w:ilvl="0" w:tplc="EF902E64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A46BD"/>
    <w:multiLevelType w:val="hybridMultilevel"/>
    <w:tmpl w:val="EEF4C2DA"/>
    <w:lvl w:ilvl="0" w:tplc="EF902E64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4C4ABD"/>
    <w:multiLevelType w:val="hybridMultilevel"/>
    <w:tmpl w:val="B5EA80BE"/>
    <w:lvl w:ilvl="0" w:tplc="605E4A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b w:val="0"/>
        <w:i w:val="0"/>
        <w:color w:val="89C765"/>
        <w:w w:val="100"/>
        <w:sz w:val="18"/>
        <w:szCs w:val="19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3D7647"/>
    <w:multiLevelType w:val="hybridMultilevel"/>
    <w:tmpl w:val="CCC897D4"/>
    <w:lvl w:ilvl="0" w:tplc="EF902E64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5269A"/>
    <w:multiLevelType w:val="hybridMultilevel"/>
    <w:tmpl w:val="58DAFA36"/>
    <w:lvl w:ilvl="0" w:tplc="EF902E64">
      <w:start w:val="1"/>
      <w:numFmt w:val="bullet"/>
      <w:lvlText w:val=""/>
      <w:lvlJc w:val="left"/>
      <w:pPr>
        <w:ind w:left="644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6CC062D1"/>
    <w:multiLevelType w:val="hybridMultilevel"/>
    <w:tmpl w:val="64463B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A64E2B"/>
    <w:multiLevelType w:val="hybridMultilevel"/>
    <w:tmpl w:val="2B70AD5A"/>
    <w:lvl w:ilvl="0" w:tplc="EF902E64">
      <w:start w:val="1"/>
      <w:numFmt w:val="bullet"/>
      <w:lvlText w:val=""/>
      <w:lvlJc w:val="left"/>
      <w:pPr>
        <w:ind w:left="752" w:hanging="360"/>
      </w:pPr>
      <w:rPr>
        <w:rFonts w:ascii="Wingdings" w:hAnsi="Wingdings" w:hint="default"/>
        <w:b w:val="0"/>
        <w:i w:val="0"/>
        <w:color w:val="89C765"/>
        <w:w w:val="100"/>
        <w:sz w:val="19"/>
        <w:szCs w:val="19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F848CB"/>
    <w:multiLevelType w:val="hybridMultilevel"/>
    <w:tmpl w:val="21A07798"/>
    <w:lvl w:ilvl="0" w:tplc="EF902E6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89C765"/>
        <w:spacing w:val="0"/>
        <w:w w:val="100"/>
        <w:kern w:val="0"/>
        <w:position w:val="0"/>
        <w:sz w:val="19"/>
        <w:szCs w:val="1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1"/>
  </w:num>
  <w:num w:numId="5">
    <w:abstractNumId w:val="14"/>
  </w:num>
  <w:num w:numId="6">
    <w:abstractNumId w:val="3"/>
  </w:num>
  <w:num w:numId="7">
    <w:abstractNumId w:val="5"/>
  </w:num>
  <w:num w:numId="8">
    <w:abstractNumId w:val="6"/>
  </w:num>
  <w:num w:numId="9">
    <w:abstractNumId w:val="16"/>
  </w:num>
  <w:num w:numId="10">
    <w:abstractNumId w:val="9"/>
  </w:num>
  <w:num w:numId="11">
    <w:abstractNumId w:val="13"/>
  </w:num>
  <w:num w:numId="12">
    <w:abstractNumId w:val="15"/>
  </w:num>
  <w:num w:numId="13">
    <w:abstractNumId w:val="10"/>
  </w:num>
  <w:num w:numId="14">
    <w:abstractNumId w:val="0"/>
  </w:num>
  <w:num w:numId="15">
    <w:abstractNumId w:val="12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G1MLYwMDA2sDC0MDVS0lEKTi0uzszPAykwrAUAAUrU3ywAAAA="/>
  </w:docVars>
  <w:rsids>
    <w:rsidRoot w:val="00FF1E89"/>
    <w:rsid w:val="00005A65"/>
    <w:rsid w:val="000068F2"/>
    <w:rsid w:val="000117E1"/>
    <w:rsid w:val="0001277B"/>
    <w:rsid w:val="00015702"/>
    <w:rsid w:val="000241D5"/>
    <w:rsid w:val="0002536D"/>
    <w:rsid w:val="00030E88"/>
    <w:rsid w:val="00050D23"/>
    <w:rsid w:val="00057C70"/>
    <w:rsid w:val="00070D50"/>
    <w:rsid w:val="000D0C58"/>
    <w:rsid w:val="00115C4B"/>
    <w:rsid w:val="00130A36"/>
    <w:rsid w:val="0013474A"/>
    <w:rsid w:val="00143684"/>
    <w:rsid w:val="00146A08"/>
    <w:rsid w:val="00147ED5"/>
    <w:rsid w:val="00155950"/>
    <w:rsid w:val="00161775"/>
    <w:rsid w:val="00192EED"/>
    <w:rsid w:val="001A451C"/>
    <w:rsid w:val="001B18EC"/>
    <w:rsid w:val="001E1987"/>
    <w:rsid w:val="001E5A22"/>
    <w:rsid w:val="001F61B0"/>
    <w:rsid w:val="00200F10"/>
    <w:rsid w:val="00254BE9"/>
    <w:rsid w:val="00254C34"/>
    <w:rsid w:val="002741B0"/>
    <w:rsid w:val="00276F9B"/>
    <w:rsid w:val="002B3FDC"/>
    <w:rsid w:val="002D4612"/>
    <w:rsid w:val="002D4711"/>
    <w:rsid w:val="002E5344"/>
    <w:rsid w:val="002F56AC"/>
    <w:rsid w:val="002F5E67"/>
    <w:rsid w:val="00313AB3"/>
    <w:rsid w:val="003631BD"/>
    <w:rsid w:val="0037676E"/>
    <w:rsid w:val="003827BA"/>
    <w:rsid w:val="00395E09"/>
    <w:rsid w:val="003F2DCA"/>
    <w:rsid w:val="003F4AC1"/>
    <w:rsid w:val="00404DE1"/>
    <w:rsid w:val="00407877"/>
    <w:rsid w:val="00416E83"/>
    <w:rsid w:val="00454190"/>
    <w:rsid w:val="0047007E"/>
    <w:rsid w:val="00474573"/>
    <w:rsid w:val="004752DD"/>
    <w:rsid w:val="0049269C"/>
    <w:rsid w:val="004E4583"/>
    <w:rsid w:val="004F37BA"/>
    <w:rsid w:val="00510E4B"/>
    <w:rsid w:val="005305C2"/>
    <w:rsid w:val="00535CC0"/>
    <w:rsid w:val="0059303F"/>
    <w:rsid w:val="005B1BAE"/>
    <w:rsid w:val="005B309D"/>
    <w:rsid w:val="005B7E3E"/>
    <w:rsid w:val="005E4E31"/>
    <w:rsid w:val="005F3FA0"/>
    <w:rsid w:val="005F7EA8"/>
    <w:rsid w:val="006266A5"/>
    <w:rsid w:val="0063079B"/>
    <w:rsid w:val="00645D88"/>
    <w:rsid w:val="00653F34"/>
    <w:rsid w:val="00660E93"/>
    <w:rsid w:val="006965A3"/>
    <w:rsid w:val="006979C4"/>
    <w:rsid w:val="006B1F0E"/>
    <w:rsid w:val="006D2C96"/>
    <w:rsid w:val="006D3305"/>
    <w:rsid w:val="00716B8B"/>
    <w:rsid w:val="0071778A"/>
    <w:rsid w:val="00721ACA"/>
    <w:rsid w:val="00724F49"/>
    <w:rsid w:val="00726C02"/>
    <w:rsid w:val="007320CC"/>
    <w:rsid w:val="0074007A"/>
    <w:rsid w:val="007557D3"/>
    <w:rsid w:val="0075602B"/>
    <w:rsid w:val="007A03AD"/>
    <w:rsid w:val="007A26CD"/>
    <w:rsid w:val="007A68D6"/>
    <w:rsid w:val="007B1CBD"/>
    <w:rsid w:val="007B7735"/>
    <w:rsid w:val="007C5AC1"/>
    <w:rsid w:val="007D3A22"/>
    <w:rsid w:val="008019B3"/>
    <w:rsid w:val="00806CD5"/>
    <w:rsid w:val="008157FC"/>
    <w:rsid w:val="008203DF"/>
    <w:rsid w:val="00826EDD"/>
    <w:rsid w:val="00832B27"/>
    <w:rsid w:val="00866BF5"/>
    <w:rsid w:val="0087168C"/>
    <w:rsid w:val="0089339F"/>
    <w:rsid w:val="008A10A0"/>
    <w:rsid w:val="008A1106"/>
    <w:rsid w:val="008A3CA0"/>
    <w:rsid w:val="008A636D"/>
    <w:rsid w:val="008B1A78"/>
    <w:rsid w:val="008D332A"/>
    <w:rsid w:val="008D352C"/>
    <w:rsid w:val="00904925"/>
    <w:rsid w:val="00905F4F"/>
    <w:rsid w:val="00906BF8"/>
    <w:rsid w:val="00922D35"/>
    <w:rsid w:val="009310F6"/>
    <w:rsid w:val="00937133"/>
    <w:rsid w:val="00952633"/>
    <w:rsid w:val="00955CFF"/>
    <w:rsid w:val="00964016"/>
    <w:rsid w:val="009873D8"/>
    <w:rsid w:val="009A11EB"/>
    <w:rsid w:val="009B423C"/>
    <w:rsid w:val="009B65DB"/>
    <w:rsid w:val="009C6CE4"/>
    <w:rsid w:val="009D24A5"/>
    <w:rsid w:val="009D5CC3"/>
    <w:rsid w:val="009D72DD"/>
    <w:rsid w:val="009E4F6E"/>
    <w:rsid w:val="009F495E"/>
    <w:rsid w:val="00A0083B"/>
    <w:rsid w:val="00A03DBB"/>
    <w:rsid w:val="00A114B2"/>
    <w:rsid w:val="00A118C7"/>
    <w:rsid w:val="00A21773"/>
    <w:rsid w:val="00A3639A"/>
    <w:rsid w:val="00A36B87"/>
    <w:rsid w:val="00A541F8"/>
    <w:rsid w:val="00A606B0"/>
    <w:rsid w:val="00A74C44"/>
    <w:rsid w:val="00A771F7"/>
    <w:rsid w:val="00A84951"/>
    <w:rsid w:val="00A85F3C"/>
    <w:rsid w:val="00AB2653"/>
    <w:rsid w:val="00AC36DC"/>
    <w:rsid w:val="00AE2613"/>
    <w:rsid w:val="00B01E80"/>
    <w:rsid w:val="00B1547C"/>
    <w:rsid w:val="00B1781C"/>
    <w:rsid w:val="00B2348C"/>
    <w:rsid w:val="00B31522"/>
    <w:rsid w:val="00B410CE"/>
    <w:rsid w:val="00B4274E"/>
    <w:rsid w:val="00B4723A"/>
    <w:rsid w:val="00B51A42"/>
    <w:rsid w:val="00B63357"/>
    <w:rsid w:val="00B774A5"/>
    <w:rsid w:val="00BB7F62"/>
    <w:rsid w:val="00BC48D6"/>
    <w:rsid w:val="00BC7C5B"/>
    <w:rsid w:val="00BC7E97"/>
    <w:rsid w:val="00BD075C"/>
    <w:rsid w:val="00BD13C6"/>
    <w:rsid w:val="00BD73C4"/>
    <w:rsid w:val="00BE0441"/>
    <w:rsid w:val="00BE0C59"/>
    <w:rsid w:val="00BE5FF7"/>
    <w:rsid w:val="00BF3BB2"/>
    <w:rsid w:val="00C01D0F"/>
    <w:rsid w:val="00C1237A"/>
    <w:rsid w:val="00C25E7C"/>
    <w:rsid w:val="00C267B7"/>
    <w:rsid w:val="00C2708E"/>
    <w:rsid w:val="00C27E5D"/>
    <w:rsid w:val="00C346AA"/>
    <w:rsid w:val="00C34D71"/>
    <w:rsid w:val="00C36B6A"/>
    <w:rsid w:val="00C42039"/>
    <w:rsid w:val="00C42FCB"/>
    <w:rsid w:val="00C5743C"/>
    <w:rsid w:val="00C66715"/>
    <w:rsid w:val="00C93720"/>
    <w:rsid w:val="00CA655A"/>
    <w:rsid w:val="00CB3A03"/>
    <w:rsid w:val="00CE2AED"/>
    <w:rsid w:val="00CF2882"/>
    <w:rsid w:val="00CF62F4"/>
    <w:rsid w:val="00CF6F65"/>
    <w:rsid w:val="00CF7FF5"/>
    <w:rsid w:val="00D15750"/>
    <w:rsid w:val="00D478E4"/>
    <w:rsid w:val="00D5089E"/>
    <w:rsid w:val="00D52DE6"/>
    <w:rsid w:val="00D57EBE"/>
    <w:rsid w:val="00D74193"/>
    <w:rsid w:val="00D7508A"/>
    <w:rsid w:val="00D83C74"/>
    <w:rsid w:val="00D97EE1"/>
    <w:rsid w:val="00DA3A85"/>
    <w:rsid w:val="00DB4D1E"/>
    <w:rsid w:val="00DD0136"/>
    <w:rsid w:val="00DD15F6"/>
    <w:rsid w:val="00DF52F6"/>
    <w:rsid w:val="00E00DDA"/>
    <w:rsid w:val="00E03E9B"/>
    <w:rsid w:val="00E0532E"/>
    <w:rsid w:val="00E21399"/>
    <w:rsid w:val="00E4148F"/>
    <w:rsid w:val="00E46082"/>
    <w:rsid w:val="00E705C0"/>
    <w:rsid w:val="00E73B02"/>
    <w:rsid w:val="00E905F0"/>
    <w:rsid w:val="00E94786"/>
    <w:rsid w:val="00E94B8E"/>
    <w:rsid w:val="00E95155"/>
    <w:rsid w:val="00EB002B"/>
    <w:rsid w:val="00EB577D"/>
    <w:rsid w:val="00EC291A"/>
    <w:rsid w:val="00ED39C3"/>
    <w:rsid w:val="00F025D2"/>
    <w:rsid w:val="00F834AD"/>
    <w:rsid w:val="00FB5116"/>
    <w:rsid w:val="00FC30A3"/>
    <w:rsid w:val="00FC34F5"/>
    <w:rsid w:val="00FD0FD9"/>
    <w:rsid w:val="00FD6C92"/>
    <w:rsid w:val="00FF1881"/>
    <w:rsid w:val="00FF1CB2"/>
    <w:rsid w:val="00FF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C32FE"/>
  <w15:docId w15:val="{128363EB-156B-4773-A350-4C5E21BC4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6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254BE9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5702"/>
    <w:pPr>
      <w:tabs>
        <w:tab w:val="left" w:pos="1701"/>
        <w:tab w:val="right" w:pos="9026"/>
      </w:tabs>
      <w:spacing w:after="0"/>
      <w:outlineLvl w:val="0"/>
    </w:pPr>
    <w:rPr>
      <w:b/>
      <w:color w:val="225A40" w:themeColor="accent1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5"/>
    <w:qFormat/>
    <w:rsid w:val="00015702"/>
    <w:pPr>
      <w:tabs>
        <w:tab w:val="left" w:pos="1701"/>
        <w:tab w:val="right" w:pos="9026"/>
      </w:tabs>
      <w:spacing w:after="0"/>
      <w:outlineLvl w:val="1"/>
    </w:pPr>
    <w:rPr>
      <w:rFonts w:cs="Arial"/>
      <w:color w:val="8EC63F" w:themeColor="accent3"/>
      <w:sz w:val="56"/>
      <w:szCs w:val="24"/>
    </w:rPr>
  </w:style>
  <w:style w:type="paragraph" w:styleId="Heading3">
    <w:name w:val="heading 3"/>
    <w:basedOn w:val="Normal"/>
    <w:next w:val="Normal"/>
    <w:link w:val="Heading3Char"/>
    <w:uiPriority w:val="11"/>
    <w:semiHidden/>
    <w:qFormat/>
    <w:rsid w:val="00D478E4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11"/>
    <w:semiHidden/>
    <w:qFormat/>
    <w:rsid w:val="00A541F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11"/>
    <w:semiHidden/>
    <w:qFormat/>
    <w:rsid w:val="00A541F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11"/>
    <w:semiHidden/>
    <w:qFormat/>
    <w:rsid w:val="00A541F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11"/>
    <w:semiHidden/>
    <w:qFormat/>
    <w:rsid w:val="00A541F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11"/>
    <w:semiHidden/>
    <w:qFormat/>
    <w:rsid w:val="00A541F8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11"/>
    <w:semiHidden/>
    <w:qFormat/>
    <w:rsid w:val="00A541F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015702"/>
    <w:rPr>
      <w:rFonts w:ascii="Arial" w:hAnsi="Arial"/>
      <w:b/>
      <w:color w:val="225A40" w:themeColor="accent1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5"/>
    <w:rsid w:val="00015702"/>
    <w:rPr>
      <w:rFonts w:ascii="Arial" w:hAnsi="Arial" w:cs="Arial"/>
      <w:color w:val="8EC63F" w:themeColor="accent3"/>
      <w:sz w:val="56"/>
      <w:szCs w:val="24"/>
    </w:rPr>
  </w:style>
  <w:style w:type="character" w:customStyle="1" w:styleId="Heading3Char">
    <w:name w:val="Heading 3 Char"/>
    <w:basedOn w:val="DefaultParagraphFont"/>
    <w:link w:val="Heading3"/>
    <w:uiPriority w:val="11"/>
    <w:semiHidden/>
    <w:rsid w:val="00BE0441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11"/>
    <w:semiHidden/>
    <w:rsid w:val="00BE044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11"/>
    <w:semiHidden/>
    <w:rsid w:val="00BE044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11"/>
    <w:semiHidden/>
    <w:rsid w:val="00BE044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11"/>
    <w:semiHidden/>
    <w:rsid w:val="00BE044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11"/>
    <w:semiHidden/>
    <w:rsid w:val="00BE044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1"/>
    <w:semiHidden/>
    <w:rsid w:val="00BE044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SecondTitle"/>
    <w:link w:val="TitleChar"/>
    <w:qFormat/>
    <w:rsid w:val="008A1106"/>
    <w:pPr>
      <w:jc w:val="right"/>
    </w:pPr>
    <w:rPr>
      <w:b/>
      <w:caps/>
      <w:color w:val="225A40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8A1106"/>
    <w:rPr>
      <w:rFonts w:ascii="Arial" w:hAnsi="Arial"/>
      <w:b/>
      <w:caps/>
      <w:color w:val="225A40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C5743C"/>
    <w:pPr>
      <w:spacing w:after="0"/>
    </w:pPr>
    <w:rPr>
      <w:rFonts w:cs="Arial"/>
      <w:color w:val="00461C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55950"/>
    <w:rPr>
      <w:rFonts w:ascii="Arial" w:hAnsi="Arial" w:cs="Arial"/>
      <w:color w:val="00461C"/>
    </w:rPr>
  </w:style>
  <w:style w:type="character" w:styleId="Strong">
    <w:name w:val="Strong"/>
    <w:uiPriority w:val="10"/>
    <w:qFormat/>
    <w:rsid w:val="00A606B0"/>
    <w:rPr>
      <w:b/>
    </w:rPr>
  </w:style>
  <w:style w:type="character" w:styleId="Emphasis">
    <w:name w:val="Emphasis"/>
    <w:uiPriority w:val="20"/>
    <w:semiHidden/>
    <w:qFormat/>
    <w:rsid w:val="00A541F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9"/>
    <w:semiHidden/>
    <w:qFormat/>
    <w:rsid w:val="00A541F8"/>
    <w:pPr>
      <w:spacing w:after="0"/>
    </w:pPr>
  </w:style>
  <w:style w:type="paragraph" w:styleId="ListParagraph">
    <w:name w:val="List Paragraph"/>
    <w:aliases w:val="bullets"/>
    <w:basedOn w:val="Normal"/>
    <w:link w:val="ListParagraphChar"/>
    <w:uiPriority w:val="34"/>
    <w:qFormat/>
    <w:rsid w:val="00200F10"/>
    <w:pPr>
      <w:numPr>
        <w:numId w:val="8"/>
      </w:numPr>
      <w:ind w:left="357" w:hanging="357"/>
      <w:contextualSpacing/>
    </w:pPr>
  </w:style>
  <w:style w:type="character" w:styleId="SubtleEmphasis">
    <w:name w:val="Subtle Emphasis"/>
    <w:uiPriority w:val="19"/>
    <w:semiHidden/>
    <w:qFormat/>
    <w:rsid w:val="00A541F8"/>
    <w:rPr>
      <w:i/>
      <w:iCs/>
    </w:rPr>
  </w:style>
  <w:style w:type="character" w:styleId="IntenseEmphasis">
    <w:name w:val="Intense Emphasis"/>
    <w:uiPriority w:val="21"/>
    <w:semiHidden/>
    <w:qFormat/>
    <w:rsid w:val="00A541F8"/>
    <w:rPr>
      <w:b/>
      <w:bCs/>
    </w:rPr>
  </w:style>
  <w:style w:type="character" w:styleId="IntenseReference">
    <w:name w:val="Intense Reference"/>
    <w:uiPriority w:val="32"/>
    <w:semiHidden/>
    <w:qFormat/>
    <w:rsid w:val="00A541F8"/>
    <w:rPr>
      <w:smallCaps/>
      <w:spacing w:val="5"/>
      <w:u w:val="single"/>
    </w:rPr>
  </w:style>
  <w:style w:type="character" w:styleId="BookTitle">
    <w:name w:val="Book Title"/>
    <w:uiPriority w:val="33"/>
    <w:semiHidden/>
    <w:qFormat/>
    <w:rsid w:val="00A541F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qFormat/>
    <w:rsid w:val="00A541F8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7B7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B410C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5950"/>
    <w:rPr>
      <w:rFonts w:ascii="Arial" w:hAnsi="Arial"/>
    </w:rPr>
  </w:style>
  <w:style w:type="paragraph" w:styleId="Footer">
    <w:name w:val="footer"/>
    <w:basedOn w:val="Normal"/>
    <w:link w:val="FooterChar"/>
    <w:rsid w:val="0015595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55950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rsid w:val="00B410C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950"/>
    <w:rPr>
      <w:rFonts w:ascii="Tahoma" w:hAnsi="Tahoma" w:cs="Tahoma"/>
      <w:sz w:val="16"/>
      <w:szCs w:val="16"/>
    </w:rPr>
  </w:style>
  <w:style w:type="paragraph" w:customStyle="1" w:styleId="Client">
    <w:name w:val="Client"/>
    <w:aliases w:val="Value,Period"/>
    <w:basedOn w:val="Normal"/>
    <w:uiPriority w:val="2"/>
    <w:qFormat/>
    <w:rsid w:val="006B1F0E"/>
    <w:pPr>
      <w:spacing w:before="60" w:after="0"/>
      <w:contextualSpacing/>
    </w:pPr>
  </w:style>
  <w:style w:type="paragraph" w:customStyle="1" w:styleId="SecondTitle">
    <w:name w:val="Second Title"/>
    <w:basedOn w:val="Title"/>
    <w:uiPriority w:val="1"/>
    <w:qFormat/>
    <w:rsid w:val="00D5089E"/>
    <w:rPr>
      <w:b w:val="0"/>
    </w:rPr>
  </w:style>
  <w:style w:type="paragraph" w:customStyle="1" w:styleId="Imagecaptions">
    <w:name w:val="Image captions"/>
    <w:basedOn w:val="Normal"/>
    <w:uiPriority w:val="9"/>
    <w:qFormat/>
    <w:rsid w:val="004E4583"/>
    <w:pPr>
      <w:spacing w:after="240"/>
    </w:pPr>
    <w:rPr>
      <w:b/>
      <w:i/>
      <w:sz w:val="16"/>
    </w:rPr>
  </w:style>
  <w:style w:type="paragraph" w:customStyle="1" w:styleId="Footer-Filenumber">
    <w:name w:val="Footer - File number"/>
    <w:basedOn w:val="Normal"/>
    <w:uiPriority w:val="11"/>
    <w:qFormat/>
    <w:rsid w:val="00155950"/>
    <w:pPr>
      <w:tabs>
        <w:tab w:val="left" w:pos="6946"/>
      </w:tabs>
      <w:spacing w:after="0"/>
    </w:pPr>
    <w:rPr>
      <w:rFonts w:cs="Arial"/>
      <w:noProof/>
      <w:color w:val="89C765"/>
      <w:sz w:val="16"/>
      <w:szCs w:val="16"/>
      <w:lang w:eastAsia="en-GB"/>
    </w:rPr>
  </w:style>
  <w:style w:type="paragraph" w:customStyle="1" w:styleId="Mainimage">
    <w:name w:val="Main image"/>
    <w:basedOn w:val="Client"/>
    <w:uiPriority w:val="3"/>
    <w:semiHidden/>
    <w:qFormat/>
    <w:rsid w:val="0047007E"/>
    <w:pPr>
      <w:spacing w:before="0"/>
      <w:ind w:left="-113"/>
      <w:jc w:val="center"/>
    </w:pPr>
  </w:style>
  <w:style w:type="paragraph" w:customStyle="1" w:styleId="Images">
    <w:name w:val="Images"/>
    <w:basedOn w:val="Normal"/>
    <w:uiPriority w:val="8"/>
    <w:qFormat/>
    <w:rsid w:val="00BE0441"/>
    <w:pPr>
      <w:spacing w:after="60"/>
    </w:pPr>
    <w:rPr>
      <w:noProof/>
      <w:lang w:eastAsia="en-GB"/>
    </w:rPr>
  </w:style>
  <w:style w:type="paragraph" w:customStyle="1" w:styleId="ProjectProfiles">
    <w:name w:val="Project Profiles"/>
    <w:basedOn w:val="Title"/>
    <w:link w:val="ProjectProfilesChar"/>
    <w:uiPriority w:val="6"/>
    <w:qFormat/>
    <w:rsid w:val="002F5E67"/>
    <w:rPr>
      <w:rFonts w:ascii="Franklin Gothic Demi" w:hAnsi="Franklin Gothic Demi"/>
      <w:sz w:val="32"/>
    </w:rPr>
  </w:style>
  <w:style w:type="character" w:customStyle="1" w:styleId="ProjectProfilesChar">
    <w:name w:val="Project Profiles Char"/>
    <w:basedOn w:val="TitleChar"/>
    <w:link w:val="ProjectProfiles"/>
    <w:uiPriority w:val="6"/>
    <w:rsid w:val="002F5E67"/>
    <w:rPr>
      <w:rFonts w:ascii="Franklin Gothic Demi" w:hAnsi="Franklin Gothic Demi"/>
      <w:b/>
      <w:caps/>
      <w:color w:val="89C76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1ACA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721ACA"/>
    <w:pPr>
      <w:spacing w:before="150" w:after="15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epnumber2">
    <w:name w:val="stepnumber2"/>
    <w:basedOn w:val="DefaultParagraphFont"/>
    <w:rsid w:val="00721ACA"/>
  </w:style>
  <w:style w:type="paragraph" w:styleId="IntenseQuote">
    <w:name w:val="Intense Quote"/>
    <w:basedOn w:val="Normal"/>
    <w:next w:val="Normal"/>
    <w:link w:val="IntenseQuoteChar"/>
    <w:uiPriority w:val="30"/>
    <w:qFormat/>
    <w:rsid w:val="00D57EBE"/>
    <w:pPr>
      <w:spacing w:after="0"/>
    </w:pPr>
    <w:rPr>
      <w:rFonts w:eastAsia="Times New Roman" w:cs="Times New Roman"/>
      <w:color w:val="00461C"/>
      <w:sz w:val="13"/>
      <w:szCs w:val="14"/>
      <w:lang w:eastAsia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EBE"/>
    <w:rPr>
      <w:rFonts w:ascii="Arial" w:eastAsia="Times New Roman" w:hAnsi="Arial" w:cs="Times New Roman"/>
      <w:color w:val="00461C"/>
      <w:sz w:val="13"/>
      <w:szCs w:val="14"/>
      <w:lang w:eastAsia="en-GB"/>
    </w:rPr>
  </w:style>
  <w:style w:type="paragraph" w:customStyle="1" w:styleId="Body">
    <w:name w:val="Body"/>
    <w:basedOn w:val="Normal"/>
    <w:link w:val="BodyChar"/>
    <w:uiPriority w:val="6"/>
    <w:rsid w:val="008A1106"/>
  </w:style>
  <w:style w:type="paragraph" w:customStyle="1" w:styleId="Bodybeforepara">
    <w:name w:val="Body before para"/>
    <w:basedOn w:val="Normal"/>
    <w:link w:val="BodybeforeparaChar"/>
    <w:uiPriority w:val="6"/>
    <w:rsid w:val="00015702"/>
    <w:pPr>
      <w:spacing w:after="240"/>
    </w:pPr>
  </w:style>
  <w:style w:type="character" w:customStyle="1" w:styleId="BodyChar">
    <w:name w:val="Body Char"/>
    <w:basedOn w:val="DefaultParagraphFont"/>
    <w:link w:val="Body"/>
    <w:uiPriority w:val="6"/>
    <w:rsid w:val="008A1106"/>
    <w:rPr>
      <w:rFonts w:ascii="Arial" w:hAnsi="Arial"/>
      <w:sz w:val="20"/>
    </w:rPr>
  </w:style>
  <w:style w:type="paragraph" w:customStyle="1" w:styleId="ListBeforepara">
    <w:name w:val="List Before para"/>
    <w:basedOn w:val="ListParagraph"/>
    <w:link w:val="ListBeforeparaChar"/>
    <w:uiPriority w:val="6"/>
    <w:rsid w:val="008A1106"/>
    <w:pPr>
      <w:spacing w:after="240"/>
    </w:pPr>
  </w:style>
  <w:style w:type="character" w:customStyle="1" w:styleId="BodybeforeparaChar">
    <w:name w:val="Body before para Char"/>
    <w:basedOn w:val="DefaultParagraphFont"/>
    <w:link w:val="Bodybeforepara"/>
    <w:uiPriority w:val="6"/>
    <w:rsid w:val="00015702"/>
    <w:rPr>
      <w:rFonts w:ascii="Arial" w:hAnsi="Arial"/>
      <w:sz w:val="20"/>
    </w:rPr>
  </w:style>
  <w:style w:type="paragraph" w:customStyle="1" w:styleId="HeadL3">
    <w:name w:val="Head L3"/>
    <w:basedOn w:val="Title"/>
    <w:link w:val="HeadL3Char"/>
    <w:uiPriority w:val="6"/>
    <w:qFormat/>
    <w:rsid w:val="00015702"/>
    <w:pPr>
      <w:spacing w:after="0"/>
    </w:pPr>
  </w:style>
  <w:style w:type="character" w:customStyle="1" w:styleId="ListParagraphChar">
    <w:name w:val="List Paragraph Char"/>
    <w:aliases w:val="bullets Char"/>
    <w:basedOn w:val="DefaultParagraphFont"/>
    <w:link w:val="ListParagraph"/>
    <w:uiPriority w:val="34"/>
    <w:rsid w:val="00200F10"/>
    <w:rPr>
      <w:rFonts w:ascii="Arial" w:hAnsi="Arial"/>
      <w:sz w:val="20"/>
    </w:rPr>
  </w:style>
  <w:style w:type="character" w:customStyle="1" w:styleId="ListBeforeparaChar">
    <w:name w:val="List Before para Char"/>
    <w:basedOn w:val="ListParagraphChar"/>
    <w:link w:val="ListBeforepara"/>
    <w:uiPriority w:val="6"/>
    <w:rsid w:val="008A1106"/>
    <w:rPr>
      <w:rFonts w:ascii="Arial" w:hAnsi="Arial"/>
      <w:sz w:val="20"/>
    </w:rPr>
  </w:style>
  <w:style w:type="paragraph" w:customStyle="1" w:styleId="HeadingL4">
    <w:name w:val="Heading L4"/>
    <w:basedOn w:val="HeadL3"/>
    <w:link w:val="HeadingL4Char"/>
    <w:uiPriority w:val="6"/>
    <w:qFormat/>
    <w:rsid w:val="00E4148F"/>
    <w:pPr>
      <w:spacing w:before="80"/>
      <w:jc w:val="left"/>
    </w:pPr>
    <w:rPr>
      <w:b w:val="0"/>
      <w:sz w:val="28"/>
    </w:rPr>
  </w:style>
  <w:style w:type="character" w:customStyle="1" w:styleId="HeadL3Char">
    <w:name w:val="Head L3 Char"/>
    <w:basedOn w:val="Heading1Char"/>
    <w:link w:val="HeadL3"/>
    <w:uiPriority w:val="6"/>
    <w:rsid w:val="00015702"/>
    <w:rPr>
      <w:rFonts w:ascii="Arial" w:hAnsi="Arial"/>
      <w:b w:val="0"/>
      <w:caps/>
      <w:color w:val="225A40"/>
      <w:sz w:val="36"/>
      <w:szCs w:val="36"/>
    </w:rPr>
  </w:style>
  <w:style w:type="paragraph" w:customStyle="1" w:styleId="HeadingL5">
    <w:name w:val="Heading L5"/>
    <w:basedOn w:val="Heading2"/>
    <w:link w:val="HeadingL5Char"/>
    <w:uiPriority w:val="6"/>
    <w:qFormat/>
    <w:rsid w:val="00A606B0"/>
    <w:pPr>
      <w:spacing w:before="80"/>
    </w:pPr>
    <w:rPr>
      <w:b/>
      <w:sz w:val="24"/>
    </w:rPr>
  </w:style>
  <w:style w:type="character" w:customStyle="1" w:styleId="HeadingL4Char">
    <w:name w:val="Heading L4 Char"/>
    <w:basedOn w:val="HeadL3Char"/>
    <w:link w:val="HeadingL4"/>
    <w:uiPriority w:val="6"/>
    <w:rsid w:val="00E4148F"/>
    <w:rPr>
      <w:rFonts w:ascii="Arial" w:hAnsi="Arial"/>
      <w:b w:val="0"/>
      <w:caps/>
      <w:color w:val="225A40"/>
      <w:sz w:val="28"/>
      <w:szCs w:val="36"/>
    </w:rPr>
  </w:style>
  <w:style w:type="paragraph" w:customStyle="1" w:styleId="ParagraphHeading">
    <w:name w:val="Paragraph Heading"/>
    <w:basedOn w:val="Normal"/>
    <w:link w:val="ParagraphHeadingChar"/>
    <w:uiPriority w:val="6"/>
    <w:qFormat/>
    <w:rsid w:val="00A606B0"/>
    <w:pPr>
      <w:spacing w:after="0"/>
    </w:pPr>
    <w:rPr>
      <w:b/>
    </w:rPr>
  </w:style>
  <w:style w:type="character" w:customStyle="1" w:styleId="HeadingL5Char">
    <w:name w:val="Heading L5 Char"/>
    <w:basedOn w:val="Heading2Char"/>
    <w:link w:val="HeadingL5"/>
    <w:uiPriority w:val="6"/>
    <w:rsid w:val="00A606B0"/>
    <w:rPr>
      <w:rFonts w:ascii="Arial" w:hAnsi="Arial" w:cs="Arial"/>
      <w:b/>
      <w:color w:val="8EC63F" w:themeColor="accent3"/>
      <w:sz w:val="24"/>
      <w:szCs w:val="24"/>
    </w:rPr>
  </w:style>
  <w:style w:type="character" w:customStyle="1" w:styleId="ParagraphHeadingChar">
    <w:name w:val="Paragraph Heading Char"/>
    <w:basedOn w:val="DefaultParagraphFont"/>
    <w:link w:val="ParagraphHeading"/>
    <w:uiPriority w:val="6"/>
    <w:rsid w:val="00A606B0"/>
    <w:rPr>
      <w:rFonts w:ascii="Arial" w:hAnsi="Arial"/>
      <w:b/>
      <w:sz w:val="20"/>
    </w:rPr>
  </w:style>
  <w:style w:type="paragraph" w:styleId="List">
    <w:name w:val="List"/>
    <w:basedOn w:val="Normal"/>
    <w:uiPriority w:val="99"/>
    <w:semiHidden/>
    <w:unhideWhenUsed/>
    <w:rsid w:val="006266A5"/>
    <w:pPr>
      <w:ind w:left="283" w:hanging="283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A8495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10A0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050D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cid:image003.jpg@01D6CEE8.B0C36BE0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mailto:Lhands@henryconstruction.co.uk" TargetMode="External"/><Relationship Id="rId25" Type="http://schemas.openxmlformats.org/officeDocument/2006/relationships/image" Target="cid:image005.png@01D6CEE8.B0C36BE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cid:image001.png@01D6CEE8.B0B89670" TargetMode="External"/><Relationship Id="rId20" Type="http://schemas.openxmlformats.org/officeDocument/2006/relationships/image" Target="media/image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cid:image004.png@01D6CEE8.B0C36BE0" TargetMode="External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cid:image002.png@01D6CEE8.B0C36BE0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s://henryconstruction.co.uk/" TargetMode="Externa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henryconstruction.co.uk" TargetMode="External"/><Relationship Id="rId2" Type="http://schemas.openxmlformats.org/officeDocument/2006/relationships/hyperlink" Target="mailto:mail@murphygroup.co.uk" TargetMode="External"/><Relationship Id="rId1" Type="http://schemas.openxmlformats.org/officeDocument/2006/relationships/hyperlink" Target="https://www.google.com/search?q=henry+contsrcutin&amp;oq=henry+contsrcutin&amp;aqs=chrome..69i57j46i13i175i199j0i13l5.6171j0j7&amp;sourceid=chrome&amp;ie=UTF-8" TargetMode="External"/><Relationship Id="rId5" Type="http://schemas.openxmlformats.org/officeDocument/2006/relationships/image" Target="media/image10.jpeg"/><Relationship Id="rId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itchell\Desktop\SHESQ%20Procedures\Letterhead\MOH0001_FOR_00457_Murphy_2016%20(7).dotx" TargetMode="External"/></Relationships>
</file>

<file path=word/theme/theme1.xml><?xml version="1.0" encoding="utf-8"?>
<a:theme xmlns:a="http://schemas.openxmlformats.org/drawingml/2006/main" name="Office Theme">
  <a:themeElements>
    <a:clrScheme name="MURPHY">
      <a:dk1>
        <a:sysClr val="windowText" lastClr="000000"/>
      </a:dk1>
      <a:lt1>
        <a:sysClr val="window" lastClr="FFFFFF"/>
      </a:lt1>
      <a:dk2>
        <a:srgbClr val="000000"/>
      </a:dk2>
      <a:lt2>
        <a:srgbClr val="939598"/>
      </a:lt2>
      <a:accent1>
        <a:srgbClr val="225A40"/>
      </a:accent1>
      <a:accent2>
        <a:srgbClr val="4B9461"/>
      </a:accent2>
      <a:accent3>
        <a:srgbClr val="8EC63F"/>
      </a:accent3>
      <a:accent4>
        <a:srgbClr val="6D6E71"/>
      </a:accent4>
      <a:accent5>
        <a:srgbClr val="939598"/>
      </a:accent5>
      <a:accent6>
        <a:srgbClr val="C6C6C6"/>
      </a:accent6>
      <a:hlink>
        <a:srgbClr val="8EC63F"/>
      </a:hlink>
      <a:folHlink>
        <a:srgbClr val="8EC63F"/>
      </a:folHlink>
    </a:clrScheme>
    <a:fontScheme name="Murphy">
      <a:majorFont>
        <a:latin typeface="Franklin Gothic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pactBusinessAreas xmlns="ed808597-1e8c-45dd-9329-c042871a9a48" xsi:nil="true"/>
    <SubArea xmlns="ed808597-1e8c-45dd-9329-c042871a9a48"/>
    <BusinessCase xmlns="ed808597-1e8c-45dd-9329-c042871a9a48" xsi:nil="true"/>
    <GatewayStage xmlns="ed808597-1e8c-45dd-9329-c042871a9a48" xsi:nil="true"/>
    <DisplayFileName xmlns="ed808597-1e8c-45dd-9329-c042871a9a48">GRP-JMS-XX-XX-FM-Z-0005</DisplayFileName>
    <_dlc_DocId xmlns="bb023aa3-0173-4f05-93c4-8ff051b0b258">6CEX77QU7VS4-1570173733-140</_dlc_DocId>
    <TaxCatchAll xmlns="bb023aa3-0173-4f05-93c4-8ff051b0b258">
      <Value>30</Value>
    </TaxCatchAll>
    <i922b022cd2b42dc9f02e812771f9aa1 xmlns="ed808597-1e8c-45dd-9329-c042871a9a48">
      <Terms xmlns="http://schemas.microsoft.com/office/infopath/2007/PartnerControls">
        <TermInfo xmlns="http://schemas.microsoft.com/office/infopath/2007/PartnerControls">
          <TermName xmlns="http://schemas.microsoft.com/office/infopath/2007/PartnerControls">Letterhead</TermName>
          <TermId xmlns="http://schemas.microsoft.com/office/infopath/2007/PartnerControls">ece33e62-52ae-4bee-9358-98a974fbae1b</TermId>
        </TermInfo>
      </Terms>
    </i922b022cd2b42dc9f02e812771f9aa1>
    <Author0 xmlns="ed808597-1e8c-45dd-9329-c042871a9a48">
      <UserInfo>
        <DisplayName>Airoldi, Naiana</DisplayName>
        <AccountId>25</AccountId>
        <AccountType/>
      </UserInfo>
    </Author0>
    <DigitalFormEquivalent xmlns="ed808597-1e8c-45dd-9329-c042871a9a48" xsi:nil="true"/>
    <DocumentType xmlns="ed808597-1e8c-45dd-9329-c042871a9a48">Form</DocumentType>
    <FileName xmlns="ed808597-1e8c-45dd-9329-c042871a9a48">GRP-JMS-XX-XX-FM-Z-0005</FileName>
    <RequestNumber xmlns="ed808597-1e8c-45dd-9329-c042871a9a48" xsi:nil="true"/>
    <_dlc_DocIdUrl xmlns="bb023aa3-0173-4f05-93c4-8ff051b0b258">
      <Url>https://murphygroup.sharepoint.com/sites/MIMSIntranet/_layouts/15/DocIdRedir.aspx?ID=6CEX77QU7VS4-1570173733-140</Url>
      <Description>6CEX77QU7VS4-1570173733-140</Description>
    </_dlc_DocIdUrl>
    <BusinessArea xmlns="ed808597-1e8c-45dd-9329-c042871a9a48">
      <Value>Marketing &amp; Communications</Value>
    </BusinessArea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079BD9A5FD6B48812696BE9DCD4EC6" ma:contentTypeVersion="29" ma:contentTypeDescription="Create a new document." ma:contentTypeScope="" ma:versionID="a7ff0303208c26eace46ace25d7708ec">
  <xsd:schema xmlns:xsd="http://www.w3.org/2001/XMLSchema" xmlns:xs="http://www.w3.org/2001/XMLSchema" xmlns:p="http://schemas.microsoft.com/office/2006/metadata/properties" xmlns:ns2="ed808597-1e8c-45dd-9329-c042871a9a48" xmlns:ns3="bb023aa3-0173-4f05-93c4-8ff051b0b258" targetNamespace="http://schemas.microsoft.com/office/2006/metadata/properties" ma:root="true" ma:fieldsID="95e5784d18e7ed0e87be5c52a8adaeb0" ns2:_="" ns3:_="">
    <xsd:import namespace="ed808597-1e8c-45dd-9329-c042871a9a48"/>
    <xsd:import namespace="bb023aa3-0173-4f05-93c4-8ff051b0b2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_dlc_DocId" minOccurs="0"/>
                <xsd:element ref="ns3:_dlc_DocIdUrl" minOccurs="0"/>
                <xsd:element ref="ns3:_dlc_DocIdPersistId" minOccurs="0"/>
                <xsd:element ref="ns2:BusinessCase" minOccurs="0"/>
                <xsd:element ref="ns2:BusinessArea" minOccurs="0"/>
                <xsd:element ref="ns2:SubArea" minOccurs="0"/>
                <xsd:element ref="ns2:FileName" minOccurs="0"/>
                <xsd:element ref="ns2:DigitalFormEquivalent" minOccurs="0"/>
                <xsd:element ref="ns2:Author0" minOccurs="0"/>
                <xsd:element ref="ns2:i922b022cd2b42dc9f02e812771f9aa1" minOccurs="0"/>
                <xsd:element ref="ns3:TaxCatchAll" minOccurs="0"/>
                <xsd:element ref="ns2:DisplayFileName" minOccurs="0"/>
                <xsd:element ref="ns2:GatewayStage" minOccurs="0"/>
                <xsd:element ref="ns2:DocumentType" minOccurs="0"/>
                <xsd:element ref="ns2:RequestNumber" minOccurs="0"/>
                <xsd:element ref="ns2:ImpactBusinessArea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08597-1e8c-45dd-9329-c042871a9a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usinessCase" ma:index="13" nillable="true" ma:displayName="Business Case" ma:internalName="BusinessCase">
      <xsd:simpleType>
        <xsd:restriction base="dms:Note">
          <xsd:maxLength value="255"/>
        </xsd:restriction>
      </xsd:simpleType>
    </xsd:element>
    <xsd:element name="BusinessArea" ma:index="14" nillable="true" ma:displayName="Business Area" ma:internalName="BusinessArea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Business Development"/>
                    <xsd:enumeration value="Commercial"/>
                    <xsd:enumeration value="Engineering"/>
                    <xsd:enumeration value="Facilities"/>
                    <xsd:enumeration value="Finance"/>
                    <xsd:enumeration value="IT"/>
                    <xsd:enumeration value="Legal"/>
                    <xsd:enumeration value="Marketing &amp; Communications"/>
                    <xsd:enumeration value="Murphy Plant"/>
                    <xsd:enumeration value="People Team"/>
                    <xsd:enumeration value="Planning &amp; Project Controls"/>
                    <xsd:enumeration value="Procurement"/>
                    <xsd:enumeration value="Project Delivery"/>
                    <xsd:enumeration value="Security"/>
                    <xsd:enumeration value="SHESQ"/>
                    <xsd:enumeration value="SHES"/>
                    <xsd:enumeration value="Work Winning"/>
                    <xsd:enumeration value="M2 – Infrastructure"/>
                    <xsd:enumeration value="M3 – Water"/>
                    <xsd:enumeration value="M4 – Energy"/>
                    <xsd:enumeration value="M5 – Construction &amp; Property"/>
                    <xsd:enumeration value="M6 – Murphy Ireland"/>
                    <xsd:enumeration value="Rail"/>
                    <xsd:enumeration value="Specialist Businesses"/>
                    <xsd:enumeration value="Canada"/>
                  </xsd:restriction>
                </xsd:simpleType>
              </xsd:element>
            </xsd:sequence>
          </xsd:extension>
        </xsd:complexContent>
      </xsd:complexType>
    </xsd:element>
    <xsd:element name="SubArea" ma:index="15" nillable="true" ma:displayName="SubArea" ma:internalName="SubArea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BIM"/>
                    <xsd:enumeration value="CDP"/>
                    <xsd:enumeration value="Design Management &amp; TW"/>
                    <xsd:enumeration value="Electrical Services"/>
                    <xsd:enumeration value="Employee Relations"/>
                    <xsd:enumeration value="Environmental Sustainability"/>
                    <xsd:enumeration value="Estimating"/>
                    <xsd:enumeration value="Ground Engineering"/>
                    <xsd:enumeration value="Health &amp; Safety"/>
                    <xsd:enumeration value="Innovation"/>
                    <xsd:enumeration value="Insurance"/>
                    <xsd:enumeration value="Learning &amp; Development"/>
                    <xsd:enumeration value="MIMS"/>
                    <xsd:enumeration value="Murphy Gas Networks"/>
                    <xsd:enumeration value="Murphy Power Distribution"/>
                    <xsd:enumeration value="Occupational Health"/>
                    <xsd:enumeration value="Payroll"/>
                    <xsd:enumeration value="People Shared Service Centre"/>
                    <xsd:enumeration value="Performance &amp; Total Reward"/>
                    <xsd:enumeration value="Pipeline Testing Services"/>
                    <xsd:enumeration value="Process Engineering"/>
                    <xsd:enumeration value="Quality"/>
                    <xsd:enumeration value="Rail"/>
                    <xsd:enumeration value="Recruitment"/>
                    <xsd:enumeration value="Security"/>
                    <xsd:enumeration value="Specialist Welding Services"/>
                    <xsd:enumeration value="Technical Training"/>
                    <xsd:enumeration value="Tunnelling"/>
                    <xsd:enumeration value="Urban Infrastructure (Highways)"/>
                    <xsd:enumeration value="Utility Connections"/>
                  </xsd:restriction>
                </xsd:simpleType>
              </xsd:element>
            </xsd:sequence>
          </xsd:extension>
        </xsd:complexContent>
      </xsd:complexType>
    </xsd:element>
    <xsd:element name="FileName" ma:index="16" nillable="true" ma:displayName="FileName" ma:internalName="FileName">
      <xsd:simpleType>
        <xsd:restriction base="dms:Note">
          <xsd:maxLength value="255"/>
        </xsd:restriction>
      </xsd:simpleType>
    </xsd:element>
    <xsd:element name="DigitalFormEquivalent" ma:index="17" nillable="true" ma:displayName="DigitalFormEquivalent" ma:format="Dropdown" ma:internalName="DigitalFormEquivalent">
      <xsd:simpleType>
        <xsd:restriction base="dms:Choice">
          <xsd:enumeration value="Aconex"/>
          <xsd:enumeration value="Airsweb"/>
          <xsd:enumeration value="MWAX"/>
          <xsd:enumeration value="Solarvista"/>
          <xsd:enumeration value="Syrinx"/>
        </xsd:restriction>
      </xsd:simpleType>
    </xsd:element>
    <xsd:element name="Author0" ma:index="18" nillable="true" ma:displayName="Author" ma:list="UserInfo" ma:SharePointGroup="0" ma:internalName="Author0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922b022cd2b42dc9f02e812771f9aa1" ma:index="20" nillable="true" ma:taxonomy="true" ma:internalName="i922b022cd2b42dc9f02e812771f9aa1" ma:taxonomyFieldName="Topic" ma:displayName="Topic" ma:readOnly="false" ma:default="" ma:fieldId="{2922b022-cd2b-42dc-9f02-e812771f9aa1}" ma:taxonomyMulti="true" ma:sspId="937f35d5-c866-4834-b86a-3348a7968bfd" ma:termSetId="5342698e-9b53-4f07-b372-f128111e80a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isplayFileName" ma:index="22" nillable="true" ma:displayName="DisplayFileName" ma:format="Dropdown" ma:internalName="DisplayFileName">
      <xsd:simpleType>
        <xsd:restriction base="dms:Note">
          <xsd:maxLength value="255"/>
        </xsd:restriction>
      </xsd:simpleType>
    </xsd:element>
    <xsd:element name="GatewayStage" ma:index="23" nillable="true" ma:displayName="GatewayStage" ma:format="Dropdown" ma:internalName="GatewayStage">
      <xsd:simpleType>
        <xsd:restriction base="dms:Choice">
          <xsd:enumeration value="Gateway 1 – Knowledge Capture/Planning to Win"/>
          <xsd:enumeration value="Gateway 2 – EOI/PQQ"/>
          <xsd:enumeration value="Gateway 3 – ITT (Proceed)"/>
          <xsd:enumeration value="Gateway 4 – ITT (Submit)"/>
          <xsd:enumeration value="Gateway 5 – BAFO"/>
          <xsd:enumeration value="Gateway 6 – Contract Handover"/>
          <xsd:enumeration value="Gateway 7 – Fit to Start"/>
          <xsd:enumeration value="Gateway 8 – Project Delivery"/>
          <xsd:enumeration value="Gateway 9 – Fit to Finish"/>
          <xsd:enumeration value="Gateway 10 – Closeout"/>
        </xsd:restriction>
      </xsd:simpleType>
    </xsd:element>
    <xsd:element name="DocumentType" ma:index="24" nillable="true" ma:displayName="DocumentType" ma:format="Dropdown" ma:internalName="DocumentType">
      <xsd:simpleType>
        <xsd:union memberTypes="dms:Text">
          <xsd:simpleType>
            <xsd:restriction base="dms:Choice">
              <xsd:enumeration value="Agreement"/>
              <xsd:enumeration value="Certificate"/>
              <xsd:enumeration value="Form"/>
              <xsd:enumeration value="Guidance Note"/>
              <xsd:enumeration value="Manual"/>
              <xsd:enumeration value="Policy"/>
              <xsd:enumeration value="Policy Statement"/>
              <xsd:enumeration value="Poster"/>
              <xsd:enumeration value="Procedure"/>
              <xsd:enumeration value="Process Map"/>
              <xsd:enumeration value="Register"/>
              <xsd:enumeration value="Strategy Document"/>
              <xsd:enumeration value="Template"/>
              <xsd:enumeration value="Terms of Reference"/>
              <xsd:enumeration value="Toolbox Talk"/>
            </xsd:restriction>
          </xsd:simpleType>
        </xsd:union>
      </xsd:simpleType>
    </xsd:element>
    <xsd:element name="RequestNumber" ma:index="25" nillable="true" ma:displayName="Request Number" ma:internalName="RequestNumber">
      <xsd:simpleType>
        <xsd:restriction base="dms:Text">
          <xsd:maxLength value="255"/>
        </xsd:restriction>
      </xsd:simpleType>
    </xsd:element>
    <xsd:element name="ImpactBusinessAreas" ma:index="26" nillable="true" ma:displayName="Impact on other Business Areas" ma:internalName="ImpactBusinessAreas">
      <xsd:simpleType>
        <xsd:restriction base="dms:Note">
          <xsd:maxLength value="255"/>
        </xsd:restriction>
      </xsd:simpleType>
    </xsd:element>
    <xsd:element name="MediaServiceDateTaken" ma:index="2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23aa3-0173-4f05-93c4-8ff051b0b258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1" nillable="true" ma:displayName="Taxonomy Catch All Column" ma:hidden="true" ma:list="{06e56c8e-a1c8-468b-b3a2-6b16bb2abef6}" ma:internalName="TaxCatchAll" ma:showField="CatchAllData" ma:web="bb023aa3-0173-4f05-93c4-8ff051b0b2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6F7A88-46CE-409F-AA98-BFFED88896AC}">
  <ds:schemaRefs>
    <ds:schemaRef ds:uri="http://schemas.microsoft.com/office/2006/metadata/properties"/>
    <ds:schemaRef ds:uri="http://schemas.microsoft.com/office/infopath/2007/PartnerControls"/>
    <ds:schemaRef ds:uri="ed808597-1e8c-45dd-9329-c042871a9a48"/>
    <ds:schemaRef ds:uri="bb023aa3-0173-4f05-93c4-8ff051b0b258"/>
  </ds:schemaRefs>
</ds:datastoreItem>
</file>

<file path=customXml/itemProps2.xml><?xml version="1.0" encoding="utf-8"?>
<ds:datastoreItem xmlns:ds="http://schemas.openxmlformats.org/officeDocument/2006/customXml" ds:itemID="{AF24F54A-4F32-4804-A175-651A887A56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82996D-CF5E-4484-AA7A-93B27D264E13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B7A433C9-A3BE-4D72-BF9C-51079DDDD3C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6B0BC18-0840-47EB-8684-9B34EC2F185D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381E68DD-9E51-4F7A-9C94-7BE6BDD3E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808597-1e8c-45dd-9329-c042871a9a48"/>
    <ds:schemaRef ds:uri="bb023aa3-0173-4f05-93c4-8ff051b0b2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MOH0001_FOR_00457_Murphy_2016 (7)</Template>
  <TotalTime>30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Letter Template (Murphy General)</vt:lpstr>
    </vt:vector>
  </TitlesOfParts>
  <Company>The Murphy Group</Company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Letter Template (Murphy General)</dc:title>
  <dc:subject/>
  <dc:creator>Mitchell, Mark</dc:creator>
  <cp:keywords/>
  <dc:description/>
  <cp:lastModifiedBy>Luke Hands</cp:lastModifiedBy>
  <cp:revision>5</cp:revision>
  <cp:lastPrinted>2017-04-06T10:12:00Z</cp:lastPrinted>
  <dcterms:created xsi:type="dcterms:W3CDTF">2021-01-08T13:03:00Z</dcterms:created>
  <dcterms:modified xsi:type="dcterms:W3CDTF">2021-01-08T13:31:00Z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_Tax_PoliciesAndStrategy">
    <vt:lpwstr/>
  </property>
  <property fmtid="{D5CDD505-2E9C-101B-9397-08002B2CF9AE}" pid="3" name="Topic">
    <vt:lpwstr>30;#Letterhead|ece33e62-52ae-4bee-9358-98a974fbae1b</vt:lpwstr>
  </property>
  <property fmtid="{D5CDD505-2E9C-101B-9397-08002B2CF9AE}" pid="4" name="Digital">
    <vt:lpwstr/>
  </property>
  <property fmtid="{D5CDD505-2E9C-101B-9397-08002B2CF9AE}" pid="5" name="CandC_Tax_MIMSFunction">
    <vt:lpwstr>117;#Marketing and Communications|2b6f2a3a-2cd7-4a51-8e3d-6bfdd7fdf646</vt:lpwstr>
  </property>
  <property fmtid="{D5CDD505-2E9C-101B-9397-08002B2CF9AE}" pid="6" name="ContentTypeId">
    <vt:lpwstr>0x010100D8079BD9A5FD6B48812696BE9DCD4EC6</vt:lpwstr>
  </property>
  <property fmtid="{D5CDD505-2E9C-101B-9397-08002B2CF9AE}" pid="7" name="CO_Tax_CoreProcesses">
    <vt:lpwstr/>
  </property>
  <property fmtid="{D5CDD505-2E9C-101B-9397-08002B2CF9AE}" pid="8" name="Sector Function">
    <vt:lpwstr/>
  </property>
  <property fmtid="{D5CDD505-2E9C-101B-9397-08002B2CF9AE}" pid="9" name="_dlc_DocIdItemGuid">
    <vt:lpwstr>b0af1ba6-d6bd-42b9-8f2a-1b6f31846a2f</vt:lpwstr>
  </property>
  <property fmtid="{D5CDD505-2E9C-101B-9397-08002B2CF9AE}" pid="10" name="MIMSTopic">
    <vt:lpwstr/>
  </property>
  <property fmtid="{D5CDD505-2E9C-101B-9397-08002B2CF9AE}" pid="11" name="Business_Unit_Documentation">
    <vt:lpwstr/>
  </property>
  <property fmtid="{D5CDD505-2E9C-101B-9397-08002B2CF9AE}" pid="12" name="Tags">
    <vt:lpwstr>542;#Letterhead|f546f817-caf2-4d9f-8c5f-bf21ca3e62f4</vt:lpwstr>
  </property>
  <property fmtid="{D5CDD505-2E9C-101B-9397-08002B2CF9AE}" pid="13" name="CO_Tax_DocumentType">
    <vt:lpwstr>94;#Form|5a800831-e255-476c-b504-f36338330380;#119;#Template|0f6ebb0b-77ec-4ced-bf36-6d448d6d27b5</vt:lpwstr>
  </property>
  <property fmtid="{D5CDD505-2E9C-101B-9397-08002B2CF9AE}" pid="14" name="CandC_Tax_1">
    <vt:lpwstr/>
  </property>
  <property fmtid="{D5CDD505-2E9C-101B-9397-08002B2CF9AE}" pid="15" name="CO_Tax_SubFunction">
    <vt:lpwstr/>
  </property>
  <property fmtid="{D5CDD505-2E9C-101B-9397-08002B2CF9AE}" pid="16" name="CandC_Tax_MIMSCapability">
    <vt:lpwstr/>
  </property>
</Properties>
</file>